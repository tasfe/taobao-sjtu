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DBF" w:rsidRDefault="00BA4DBF" w:rsidP="00BA4DBF">
      <w:pPr>
        <w:pStyle w:val="af4"/>
      </w:pPr>
      <w:proofErr w:type="gramStart"/>
      <w:r>
        <w:rPr>
          <w:rFonts w:hint="eastAsia"/>
        </w:rPr>
        <w:t>淘宝数据</w:t>
      </w:r>
      <w:proofErr w:type="gramEnd"/>
      <w:r>
        <w:rPr>
          <w:rFonts w:hint="eastAsia"/>
        </w:rPr>
        <w:t>抓取需求规格说明书</w:t>
      </w:r>
    </w:p>
    <w:p w:rsidR="00C06C98" w:rsidRDefault="00015C03" w:rsidP="00015C03">
      <w:pPr>
        <w:pStyle w:val="1"/>
      </w:pPr>
      <w:r>
        <w:rPr>
          <w:rFonts w:hint="eastAsia"/>
        </w:rPr>
        <w:t>流程</w:t>
      </w:r>
      <w:r w:rsidR="00E45772">
        <w:rPr>
          <w:rFonts w:hint="eastAsia"/>
        </w:rPr>
        <w:t>概述</w:t>
      </w:r>
    </w:p>
    <w:p w:rsidR="00015C03" w:rsidRDefault="00015C03" w:rsidP="00015C03">
      <w:pPr>
        <w:pStyle w:val="af6"/>
        <w:numPr>
          <w:ilvl w:val="0"/>
          <w:numId w:val="43"/>
        </w:numPr>
        <w:ind w:firstLineChars="0"/>
        <w:jc w:val="left"/>
      </w:pPr>
      <w:proofErr w:type="gramStart"/>
      <w:r>
        <w:rPr>
          <w:rFonts w:hint="eastAsia"/>
        </w:rPr>
        <w:t>登陆淘宝首页</w:t>
      </w:r>
      <w:proofErr w:type="gramEnd"/>
      <w:r w:rsidR="0095384C">
        <w:rPr>
          <w:rFonts w:hint="eastAsia"/>
        </w:rPr>
        <w:t>www.taobao.com</w:t>
      </w:r>
      <w:r>
        <w:rPr>
          <w:rFonts w:hint="eastAsia"/>
        </w:rPr>
        <w:t>，选择“淘宝服务</w:t>
      </w:r>
      <w:r>
        <w:rPr>
          <w:rFonts w:hint="eastAsia"/>
        </w:rPr>
        <w:t xml:space="preserve"> -&gt; </w:t>
      </w:r>
      <w:r>
        <w:rPr>
          <w:rFonts w:hint="eastAsia"/>
        </w:rPr>
        <w:t>更多</w:t>
      </w:r>
      <w:r>
        <w:rPr>
          <w:rFonts w:hint="eastAsia"/>
        </w:rPr>
        <w:t>&gt;</w:t>
      </w:r>
      <w:r>
        <w:rPr>
          <w:rFonts w:hint="eastAsia"/>
        </w:rPr>
        <w:t>”；</w:t>
      </w:r>
      <w:r w:rsidR="00186508">
        <w:rPr>
          <w:noProof/>
        </w:rPr>
        <w:drawing>
          <wp:inline distT="0" distB="0" distL="0" distR="0">
            <wp:extent cx="5270500" cy="2969260"/>
            <wp:effectExtent l="0" t="0" r="6350" b="2540"/>
            <wp:docPr id="12" name="图片 12" descr="C:\Users\JustinChe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stinChen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03" w:rsidRDefault="00015C03" w:rsidP="00015C03">
      <w:pPr>
        <w:pStyle w:val="af6"/>
        <w:numPr>
          <w:ilvl w:val="0"/>
          <w:numId w:val="43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淘宝更多</w:t>
      </w:r>
      <w:proofErr w:type="gramEnd"/>
      <w:r>
        <w:rPr>
          <w:rFonts w:hint="eastAsia"/>
        </w:rPr>
        <w:t>服务中选择“淘宝排行榜”；</w:t>
      </w:r>
    </w:p>
    <w:p w:rsidR="00015C03" w:rsidRDefault="00186508" w:rsidP="00015C03">
      <w:r>
        <w:rPr>
          <w:noProof/>
        </w:rPr>
        <w:drawing>
          <wp:inline distT="0" distB="0" distL="0" distR="0">
            <wp:extent cx="5272405" cy="2966720"/>
            <wp:effectExtent l="0" t="0" r="4445" b="5080"/>
            <wp:docPr id="13" name="图片 13" descr="C:\Users\JustinChe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stinChen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03" w:rsidRDefault="00015C03" w:rsidP="00015C03">
      <w:pPr>
        <w:pStyle w:val="af6"/>
        <w:numPr>
          <w:ilvl w:val="0"/>
          <w:numId w:val="43"/>
        </w:numPr>
        <w:ind w:firstLineChars="0"/>
      </w:pPr>
      <w:r>
        <w:rPr>
          <w:rFonts w:hint="eastAsia"/>
        </w:rPr>
        <w:t>进入</w:t>
      </w:r>
      <w:proofErr w:type="gramStart"/>
      <w:r>
        <w:rPr>
          <w:rFonts w:hint="eastAsia"/>
        </w:rPr>
        <w:t>淘宝排行</w:t>
      </w:r>
      <w:proofErr w:type="gramEnd"/>
      <w:r>
        <w:rPr>
          <w:rFonts w:hint="eastAsia"/>
        </w:rPr>
        <w:t>榜后，选择商品的种类，目前我们需要抓取的种类有：</w:t>
      </w:r>
    </w:p>
    <w:p w:rsidR="00015C03" w:rsidRDefault="00015C03" w:rsidP="00015C03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数码家电</w:t>
      </w:r>
      <w:r>
        <w:rPr>
          <w:rFonts w:hint="eastAsia"/>
        </w:rPr>
        <w:t xml:space="preserve"> -&gt; </w:t>
      </w:r>
      <w:r>
        <w:rPr>
          <w:rFonts w:hint="eastAsia"/>
        </w:rPr>
        <w:t>手机</w:t>
      </w:r>
      <w:r>
        <w:rPr>
          <w:rFonts w:hint="eastAsia"/>
        </w:rPr>
        <w:t>/</w:t>
      </w:r>
      <w:r>
        <w:rPr>
          <w:rFonts w:hint="eastAsia"/>
        </w:rPr>
        <w:t>配件</w:t>
      </w:r>
      <w:r>
        <w:rPr>
          <w:rFonts w:hint="eastAsia"/>
        </w:rPr>
        <w:t xml:space="preserve"> -&gt; </w:t>
      </w:r>
      <w:r>
        <w:rPr>
          <w:rFonts w:hint="eastAsia"/>
        </w:rPr>
        <w:t>热门手机；</w:t>
      </w:r>
    </w:p>
    <w:p w:rsidR="00015C03" w:rsidRDefault="00015C03" w:rsidP="00015C03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数码家电</w:t>
      </w:r>
      <w:r>
        <w:rPr>
          <w:rFonts w:hint="eastAsia"/>
        </w:rPr>
        <w:t xml:space="preserve"> -&gt; </w:t>
      </w:r>
      <w:r>
        <w:rPr>
          <w:rFonts w:hint="eastAsia"/>
        </w:rPr>
        <w:t>电脑</w:t>
      </w:r>
      <w:r>
        <w:rPr>
          <w:rFonts w:hint="eastAsia"/>
        </w:rPr>
        <w:t>/</w:t>
      </w:r>
      <w:r>
        <w:rPr>
          <w:rFonts w:hint="eastAsia"/>
        </w:rPr>
        <w:t>配件</w:t>
      </w:r>
      <w:r>
        <w:rPr>
          <w:rFonts w:hint="eastAsia"/>
        </w:rPr>
        <w:t xml:space="preserve"> -&gt; </w:t>
      </w:r>
      <w:r>
        <w:rPr>
          <w:rFonts w:hint="eastAsia"/>
        </w:rPr>
        <w:t>笔记本；</w:t>
      </w:r>
    </w:p>
    <w:p w:rsidR="00015C03" w:rsidRDefault="00015C03" w:rsidP="00015C03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母婴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-&gt; </w:t>
      </w:r>
      <w:r>
        <w:rPr>
          <w:rFonts w:hint="eastAsia"/>
        </w:rPr>
        <w:t>宝宝食品</w:t>
      </w:r>
      <w:r>
        <w:rPr>
          <w:rFonts w:hint="eastAsia"/>
        </w:rPr>
        <w:tab/>
        <w:t xml:space="preserve">-&gt; </w:t>
      </w:r>
      <w:r>
        <w:rPr>
          <w:rFonts w:hint="eastAsia"/>
        </w:rPr>
        <w:t>婴儿奶粉；</w:t>
      </w:r>
    </w:p>
    <w:p w:rsidR="00015C03" w:rsidRDefault="00015C03" w:rsidP="00015C03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母婴</w:t>
      </w:r>
      <w:r>
        <w:rPr>
          <w:rFonts w:hint="eastAsia"/>
        </w:rPr>
        <w:tab/>
      </w:r>
      <w:r>
        <w:rPr>
          <w:rFonts w:hint="eastAsia"/>
        </w:rPr>
        <w:tab/>
        <w:t xml:space="preserve">-&gt; </w:t>
      </w:r>
      <w:r>
        <w:rPr>
          <w:rFonts w:hint="eastAsia"/>
        </w:rPr>
        <w:t>宝宝用品</w:t>
      </w:r>
      <w:r>
        <w:rPr>
          <w:rFonts w:hint="eastAsia"/>
        </w:rPr>
        <w:tab/>
        <w:t xml:space="preserve">-&gt; </w:t>
      </w:r>
      <w:r>
        <w:rPr>
          <w:rFonts w:hint="eastAsia"/>
        </w:rPr>
        <w:t>纸尿裤；</w:t>
      </w:r>
    </w:p>
    <w:p w:rsidR="00015C03" w:rsidRDefault="00186508" w:rsidP="00015C03">
      <w:r>
        <w:rPr>
          <w:noProof/>
        </w:rPr>
        <w:lastRenderedPageBreak/>
        <w:drawing>
          <wp:inline distT="0" distB="0" distL="0" distR="0">
            <wp:extent cx="5276850" cy="2962275"/>
            <wp:effectExtent l="0" t="0" r="0" b="9525"/>
            <wp:docPr id="14" name="图片 14" descr="C:\Users\JustinChe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stinChen\Desktop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03" w:rsidRDefault="00015C03" w:rsidP="00015C03">
      <w:pPr>
        <w:pStyle w:val="af6"/>
        <w:numPr>
          <w:ilvl w:val="0"/>
          <w:numId w:val="43"/>
        </w:numPr>
        <w:ind w:firstLineChars="0"/>
      </w:pPr>
      <w:r>
        <w:rPr>
          <w:rFonts w:hint="eastAsia"/>
        </w:rPr>
        <w:t>选择其中的一个商品种类如热门手机，点击“销售热门”，选择</w:t>
      </w:r>
      <w:r>
        <w:rPr>
          <w:rFonts w:hint="eastAsia"/>
        </w:rPr>
        <w:t>top10</w:t>
      </w:r>
      <w:r>
        <w:rPr>
          <w:rFonts w:hint="eastAsia"/>
        </w:rPr>
        <w:t>的热门手机；</w:t>
      </w:r>
    </w:p>
    <w:p w:rsidR="00015C03" w:rsidRDefault="0024524C" w:rsidP="00015C03">
      <w:pPr>
        <w:pStyle w:val="af6"/>
        <w:ind w:left="360" w:firstLineChars="0" w:firstLine="0"/>
      </w:pPr>
      <w:r>
        <w:rPr>
          <w:noProof/>
        </w:rPr>
        <w:drawing>
          <wp:inline distT="0" distB="0" distL="0" distR="0">
            <wp:extent cx="5270500" cy="2967355"/>
            <wp:effectExtent l="0" t="0" r="6350" b="4445"/>
            <wp:docPr id="15" name="图片 15" descr="C:\Users\JustinChe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stinChen\Desktop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03" w:rsidRDefault="00015C03" w:rsidP="00015C03">
      <w:pPr>
        <w:pStyle w:val="af6"/>
        <w:numPr>
          <w:ilvl w:val="0"/>
          <w:numId w:val="43"/>
        </w:numPr>
        <w:ind w:firstLineChars="0"/>
        <w:jc w:val="left"/>
      </w:pPr>
      <w:r>
        <w:rPr>
          <w:rFonts w:hint="eastAsia"/>
        </w:rPr>
        <w:t>选择其中的一款热门手机</w:t>
      </w:r>
      <w:r w:rsidRPr="007A7248">
        <w:rPr>
          <w:rFonts w:hint="eastAsia"/>
          <w:color w:val="000000" w:themeColor="text1"/>
        </w:rPr>
        <w:t>，如</w:t>
      </w:r>
      <w:r>
        <w:rPr>
          <w:rFonts w:hint="eastAsia"/>
          <w:color w:val="000000" w:themeColor="text1"/>
        </w:rPr>
        <w:t>“</w:t>
      </w:r>
      <w:r w:rsidRPr="007A7248">
        <w:rPr>
          <w:rFonts w:ascii="Tahoma" w:hAnsi="Tahoma" w:cs="Tahoma"/>
          <w:bCs/>
          <w:color w:val="000000" w:themeColor="text1"/>
          <w:szCs w:val="21"/>
        </w:rPr>
        <w:t>Sony Ericsson/</w:t>
      </w:r>
      <w:r w:rsidRPr="007A7248">
        <w:rPr>
          <w:rFonts w:ascii="Tahoma" w:hAnsi="Tahoma" w:cs="Tahoma"/>
          <w:bCs/>
          <w:color w:val="000000" w:themeColor="text1"/>
          <w:szCs w:val="21"/>
        </w:rPr>
        <w:t>索尼爱立信</w:t>
      </w:r>
      <w:r w:rsidRPr="007A7248">
        <w:rPr>
          <w:rFonts w:ascii="Tahoma" w:hAnsi="Tahoma" w:cs="Tahoma"/>
          <w:bCs/>
          <w:color w:val="000000" w:themeColor="text1"/>
          <w:szCs w:val="21"/>
        </w:rPr>
        <w:t xml:space="preserve"> LT26i</w:t>
      </w:r>
      <w:r>
        <w:rPr>
          <w:rFonts w:ascii="Tahoma" w:hAnsi="Tahoma" w:cs="Tahoma" w:hint="eastAsia"/>
          <w:bCs/>
          <w:color w:val="000000" w:themeColor="text1"/>
          <w:szCs w:val="21"/>
        </w:rPr>
        <w:t>“，点击进入后，需要抓取</w:t>
      </w:r>
      <w:r>
        <w:rPr>
          <w:rFonts w:ascii="Tahoma" w:hAnsi="Tahoma" w:cs="Tahoma" w:hint="eastAsia"/>
          <w:bCs/>
          <w:color w:val="000000" w:themeColor="text1"/>
          <w:szCs w:val="21"/>
        </w:rPr>
        <w:t xml:space="preserve"> page1-4</w:t>
      </w:r>
      <w:r>
        <w:rPr>
          <w:rFonts w:ascii="Tahoma" w:hAnsi="Tahoma" w:cs="Tahoma" w:hint="eastAsia"/>
          <w:bCs/>
          <w:color w:val="000000" w:themeColor="text1"/>
          <w:szCs w:val="21"/>
        </w:rPr>
        <w:t>的卖家的信息，针对每一个卖家</w:t>
      </w:r>
      <w:r>
        <w:rPr>
          <w:rFonts w:hint="eastAsia"/>
          <w:noProof/>
        </w:rPr>
        <w:t>需要抓取的信息有：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卖家报价；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运费；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信用卡支付；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卖家地址；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最近成交笔数；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评价条数；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消费者保障；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假一赔三；</w:t>
      </w:r>
    </w:p>
    <w:p w:rsidR="00015C03" w:rsidRPr="00691CF6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七天退换；</w:t>
      </w:r>
    </w:p>
    <w:p w:rsidR="00015C03" w:rsidRDefault="00015C03" w:rsidP="00015C03">
      <w:pPr>
        <w:pStyle w:val="af6"/>
        <w:numPr>
          <w:ilvl w:val="0"/>
          <w:numId w:val="45"/>
        </w:numPr>
        <w:ind w:firstLineChars="0"/>
        <w:jc w:val="left"/>
      </w:pPr>
      <w:r>
        <w:rPr>
          <w:rFonts w:ascii="Tahoma" w:hAnsi="Tahoma" w:cs="Tahoma"/>
          <w:bCs/>
          <w:color w:val="000000" w:themeColor="text1"/>
          <w:szCs w:val="21"/>
        </w:rPr>
        <w:lastRenderedPageBreak/>
        <w:t>P</w:t>
      </w:r>
      <w:r>
        <w:rPr>
          <w:rFonts w:ascii="Tahoma" w:hAnsi="Tahoma" w:cs="Tahoma" w:hint="eastAsia"/>
          <w:bCs/>
          <w:color w:val="000000" w:themeColor="text1"/>
          <w:szCs w:val="21"/>
        </w:rPr>
        <w:t>age rank</w:t>
      </w:r>
      <w:r>
        <w:rPr>
          <w:rFonts w:ascii="Tahoma" w:hAnsi="Tahoma" w:cs="Tahoma" w:hint="eastAsia"/>
          <w:bCs/>
          <w:color w:val="000000" w:themeColor="text1"/>
          <w:szCs w:val="21"/>
        </w:rPr>
        <w:t>；</w:t>
      </w:r>
    </w:p>
    <w:p w:rsidR="00015C03" w:rsidRDefault="00015C03" w:rsidP="00015C03">
      <w:pPr>
        <w:pStyle w:val="af6"/>
        <w:ind w:left="360" w:firstLineChars="0" w:firstLine="0"/>
        <w:jc w:val="left"/>
        <w:rPr>
          <w:rFonts w:ascii="Tahoma" w:hAnsi="Tahoma" w:cs="Tahoma"/>
          <w:bCs/>
          <w:color w:val="FF0000"/>
          <w:szCs w:val="21"/>
        </w:rPr>
      </w:pPr>
      <w:r w:rsidRPr="000E3622">
        <w:rPr>
          <w:rFonts w:ascii="Tahoma" w:hAnsi="Tahoma" w:cs="Tahoma" w:hint="eastAsia"/>
          <w:bCs/>
          <w:color w:val="FF0000"/>
          <w:szCs w:val="21"/>
        </w:rPr>
        <w:t>注意：不抓取</w:t>
      </w:r>
      <w:proofErr w:type="spellStart"/>
      <w:r w:rsidRPr="000E3622">
        <w:rPr>
          <w:rFonts w:ascii="Tahoma" w:hAnsi="Tahoma" w:cs="Tahoma" w:hint="eastAsia"/>
          <w:bCs/>
          <w:color w:val="FF0000"/>
          <w:szCs w:val="21"/>
        </w:rPr>
        <w:t>tmall</w:t>
      </w:r>
      <w:proofErr w:type="spellEnd"/>
      <w:r w:rsidRPr="000E3622">
        <w:rPr>
          <w:rFonts w:ascii="Tahoma" w:hAnsi="Tahoma" w:cs="Tahoma" w:hint="eastAsia"/>
          <w:bCs/>
          <w:color w:val="FF0000"/>
          <w:szCs w:val="21"/>
        </w:rPr>
        <w:t>的卖家；</w:t>
      </w:r>
      <w:r w:rsidR="006B65D5">
        <w:rPr>
          <w:rFonts w:ascii="Tahoma" w:hAnsi="Tahoma" w:cs="Tahoma" w:hint="eastAsia"/>
          <w:bCs/>
          <w:noProof/>
          <w:color w:val="FF0000"/>
          <w:szCs w:val="21"/>
        </w:rPr>
        <w:drawing>
          <wp:inline distT="0" distB="0" distL="0" distR="0">
            <wp:extent cx="5270500" cy="2967355"/>
            <wp:effectExtent l="0" t="0" r="6350" b="4445"/>
            <wp:docPr id="16" name="图片 16" descr="C:\Users\JustinChe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stinChen\Desktop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C03" w:rsidRDefault="00015C03" w:rsidP="00015C03">
      <w:pPr>
        <w:pStyle w:val="af6"/>
        <w:numPr>
          <w:ilvl w:val="0"/>
          <w:numId w:val="43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选择其中的一个卖家如“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正港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 xml:space="preserve"> Sony Ericsson/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索尼爱立信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 xml:space="preserve"> LT26i/LT26 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质量保证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+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惊喜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4</w:t>
      </w:r>
      <w:r w:rsidRPr="007A7248">
        <w:rPr>
          <w:rFonts w:ascii="Tahoma" w:hAnsi="Tahoma" w:cs="Tahoma" w:hint="eastAsia"/>
          <w:bCs/>
          <w:color w:val="000000" w:themeColor="text1"/>
          <w:szCs w:val="21"/>
        </w:rPr>
        <w:t>重奏</w:t>
      </w:r>
      <w:r>
        <w:rPr>
          <w:rFonts w:hint="eastAsia"/>
          <w:noProof/>
        </w:rPr>
        <w:t>”，点击进入后，需要抓取的信息主要有以下方面：</w:t>
      </w:r>
    </w:p>
    <w:p w:rsidR="00015C03" w:rsidRPr="00DA3AEF" w:rsidRDefault="00015C03" w:rsidP="00015C03">
      <w:pPr>
        <w:pStyle w:val="af6"/>
        <w:numPr>
          <w:ilvl w:val="0"/>
          <w:numId w:val="46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卖家提供的宝贝基本信息，主要是抓取以下方面的信息：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卖家报价最低价；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卖家报价最高价；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物流运费；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30</w:t>
      </w:r>
      <w:r>
        <w:rPr>
          <w:rFonts w:ascii="Tahoma" w:hAnsi="Tahoma" w:cs="Tahoma" w:hint="eastAsia"/>
          <w:bCs/>
          <w:color w:val="000000" w:themeColor="text1"/>
          <w:szCs w:val="21"/>
        </w:rPr>
        <w:t>天售出；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评价；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宝贝类型；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浏览次数；</w:t>
      </w:r>
    </w:p>
    <w:p w:rsidR="00015C03" w:rsidRPr="00DA3AEF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支付类型；</w:t>
      </w:r>
    </w:p>
    <w:p w:rsidR="00015C03" w:rsidRPr="00B373E0" w:rsidRDefault="00015C03" w:rsidP="00015C03">
      <w:pPr>
        <w:pStyle w:val="af6"/>
        <w:numPr>
          <w:ilvl w:val="0"/>
          <w:numId w:val="47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服务；</w:t>
      </w:r>
    </w:p>
    <w:p w:rsidR="00015C03" w:rsidRPr="00FF73EA" w:rsidRDefault="00015C03" w:rsidP="00015C03">
      <w:pPr>
        <w:jc w:val="left"/>
      </w:pPr>
      <w:r>
        <w:rPr>
          <w:noProof/>
        </w:rPr>
        <w:lastRenderedPageBreak/>
        <w:drawing>
          <wp:inline distT="0" distB="0" distL="0" distR="0" wp14:anchorId="54094276" wp14:editId="024784CF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03" w:rsidRPr="005666B6" w:rsidRDefault="00015C03" w:rsidP="00015C03">
      <w:pPr>
        <w:pStyle w:val="af6"/>
        <w:numPr>
          <w:ilvl w:val="0"/>
          <w:numId w:val="46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点击页面右侧的钻石标记，进入该卖家的信用等级详细页面，此页面</w:t>
      </w:r>
      <w:r w:rsidR="005975FD">
        <w:rPr>
          <w:rFonts w:ascii="Tahoma" w:hAnsi="Tahoma" w:cs="Tahoma" w:hint="eastAsia"/>
          <w:bCs/>
          <w:color w:val="000000" w:themeColor="text1"/>
          <w:szCs w:val="21"/>
        </w:rPr>
        <w:t>基本所有的信息我们都需要抓取下来；</w:t>
      </w:r>
    </w:p>
    <w:p w:rsidR="005666B6" w:rsidRPr="0078275C" w:rsidRDefault="005666B6" w:rsidP="005666B6">
      <w:pPr>
        <w:pStyle w:val="af6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4766AD3" wp14:editId="0D12434F">
            <wp:extent cx="5278120" cy="3298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03" w:rsidRPr="00603E57" w:rsidRDefault="00015C03" w:rsidP="00015C03">
      <w:pPr>
        <w:pStyle w:val="af6"/>
        <w:numPr>
          <w:ilvl w:val="0"/>
          <w:numId w:val="46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页面下侧的评价详情，我们需要获取第一条评价和最后一条评价的时间；</w:t>
      </w:r>
    </w:p>
    <w:p w:rsidR="00603E57" w:rsidRPr="0078275C" w:rsidRDefault="00603E57" w:rsidP="00603E57">
      <w:pPr>
        <w:jc w:val="left"/>
      </w:pPr>
      <w:r>
        <w:rPr>
          <w:rFonts w:hint="eastAsia"/>
        </w:rPr>
        <w:t>时间的格式是？</w:t>
      </w:r>
    </w:p>
    <w:p w:rsidR="00015C03" w:rsidRPr="00FF73EA" w:rsidRDefault="00015C03" w:rsidP="00015C03">
      <w:pPr>
        <w:jc w:val="left"/>
      </w:pPr>
      <w:r>
        <w:rPr>
          <w:noProof/>
        </w:rPr>
        <w:lastRenderedPageBreak/>
        <w:drawing>
          <wp:inline distT="0" distB="0" distL="0" distR="0" wp14:anchorId="4831A3B2" wp14:editId="3361D089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03" w:rsidRPr="00A501DB" w:rsidRDefault="00015C03" w:rsidP="00015C03">
      <w:pPr>
        <w:pStyle w:val="af6"/>
        <w:numPr>
          <w:ilvl w:val="0"/>
          <w:numId w:val="46"/>
        </w:numPr>
        <w:ind w:firstLineChars="0"/>
        <w:jc w:val="left"/>
      </w:pPr>
      <w:r>
        <w:rPr>
          <w:rFonts w:ascii="Tahoma" w:hAnsi="Tahoma" w:cs="Tahoma" w:hint="eastAsia"/>
          <w:bCs/>
          <w:color w:val="000000" w:themeColor="text1"/>
          <w:szCs w:val="21"/>
        </w:rPr>
        <w:t>页面下侧的成交记录，我们选择其中的一条成交记录如“</w:t>
      </w:r>
      <w:r>
        <w:rPr>
          <w:rFonts w:ascii="Tahoma" w:hAnsi="Tahoma" w:cs="Tahoma" w:hint="eastAsia"/>
          <w:bCs/>
          <w:color w:val="000000" w:themeColor="text1"/>
          <w:szCs w:val="21"/>
        </w:rPr>
        <w:t>tb5954577</w:t>
      </w:r>
      <w:r>
        <w:rPr>
          <w:rFonts w:ascii="Tahoma" w:hAnsi="Tahoma" w:cs="Tahoma" w:hint="eastAsia"/>
          <w:bCs/>
          <w:color w:val="000000" w:themeColor="text1"/>
          <w:szCs w:val="21"/>
        </w:rPr>
        <w:t>”，点击进入后，需要抓取卖家昵称下方的地理位置信息，如果没有位置信息，做标</w:t>
      </w:r>
      <w:r>
        <w:rPr>
          <w:rFonts w:ascii="Tahoma" w:hAnsi="Tahoma" w:cs="Tahoma" w:hint="eastAsia"/>
          <w:bCs/>
          <w:color w:val="000000" w:themeColor="text1"/>
          <w:szCs w:val="21"/>
        </w:rPr>
        <w:t>0</w:t>
      </w:r>
      <w:r>
        <w:rPr>
          <w:rFonts w:ascii="Tahoma" w:hAnsi="Tahoma" w:cs="Tahoma" w:hint="eastAsia"/>
          <w:bCs/>
          <w:color w:val="000000" w:themeColor="text1"/>
          <w:szCs w:val="21"/>
        </w:rPr>
        <w:t>处理；</w:t>
      </w:r>
    </w:p>
    <w:p w:rsidR="00015C03" w:rsidRDefault="00015C03" w:rsidP="00015C03">
      <w:r>
        <w:rPr>
          <w:noProof/>
        </w:rPr>
        <w:drawing>
          <wp:inline distT="0" distB="0" distL="0" distR="0" wp14:anchorId="362D4AA0" wp14:editId="02949BBE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784">
        <w:rPr>
          <w:noProof/>
        </w:rPr>
        <w:lastRenderedPageBreak/>
        <w:drawing>
          <wp:inline distT="0" distB="0" distL="0" distR="0" wp14:anchorId="30C789D1" wp14:editId="71FEF3E9">
            <wp:extent cx="5270500" cy="2967355"/>
            <wp:effectExtent l="0" t="0" r="6350" b="4445"/>
            <wp:docPr id="18" name="图片 18" descr="C:\Users\JustinChen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stinChen\Desktop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92" w:rsidRDefault="002E6892" w:rsidP="00015C03">
      <w:r>
        <w:rPr>
          <w:noProof/>
        </w:rPr>
        <w:drawing>
          <wp:inline distT="0" distB="0" distL="0" distR="0" wp14:anchorId="5933FE27" wp14:editId="3AA9F263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E5" w:rsidRDefault="00F665B5" w:rsidP="001E30E5">
      <w:pPr>
        <w:pStyle w:val="1"/>
      </w:pPr>
      <w:r>
        <w:t>尚未明确的地方</w:t>
      </w:r>
      <w:bookmarkStart w:id="0" w:name="_GoBack"/>
      <w:bookmarkEnd w:id="0"/>
    </w:p>
    <w:p w:rsidR="00455FD9" w:rsidRDefault="00455FD9" w:rsidP="00F82CE1">
      <w:pPr>
        <w:pStyle w:val="a0"/>
        <w:numPr>
          <w:ilvl w:val="0"/>
          <w:numId w:val="48"/>
        </w:numPr>
      </w:pPr>
      <w:r>
        <w:rPr>
          <w:rFonts w:hint="eastAsia"/>
        </w:rPr>
        <w:t>进入</w:t>
      </w:r>
      <w:proofErr w:type="gramStart"/>
      <w:r>
        <w:rPr>
          <w:rFonts w:hint="eastAsia"/>
        </w:rPr>
        <w:t>淘宝排行</w:t>
      </w:r>
      <w:proofErr w:type="gramEnd"/>
      <w:r>
        <w:rPr>
          <w:rFonts w:hint="eastAsia"/>
        </w:rPr>
        <w:t>榜后，选择商品的种类，目前我们需要抓取的种类有：</w:t>
      </w:r>
    </w:p>
    <w:p w:rsidR="00455FD9" w:rsidRDefault="00455FD9" w:rsidP="00455FD9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数码家电</w:t>
      </w:r>
      <w:r>
        <w:rPr>
          <w:rFonts w:hint="eastAsia"/>
        </w:rPr>
        <w:t xml:space="preserve"> -&gt; </w:t>
      </w:r>
      <w:r>
        <w:rPr>
          <w:rFonts w:hint="eastAsia"/>
        </w:rPr>
        <w:t>手机</w:t>
      </w:r>
      <w:r>
        <w:rPr>
          <w:rFonts w:hint="eastAsia"/>
        </w:rPr>
        <w:t>/</w:t>
      </w:r>
      <w:r>
        <w:rPr>
          <w:rFonts w:hint="eastAsia"/>
        </w:rPr>
        <w:t>配件</w:t>
      </w:r>
      <w:r>
        <w:rPr>
          <w:rFonts w:hint="eastAsia"/>
        </w:rPr>
        <w:t xml:space="preserve"> -&gt; </w:t>
      </w:r>
      <w:r>
        <w:rPr>
          <w:rFonts w:hint="eastAsia"/>
        </w:rPr>
        <w:t>热门手机；</w:t>
      </w:r>
    </w:p>
    <w:p w:rsidR="00455FD9" w:rsidRDefault="00455FD9" w:rsidP="00455FD9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数码家电</w:t>
      </w:r>
      <w:r>
        <w:rPr>
          <w:rFonts w:hint="eastAsia"/>
        </w:rPr>
        <w:t xml:space="preserve"> -&gt; </w:t>
      </w:r>
      <w:r>
        <w:rPr>
          <w:rFonts w:hint="eastAsia"/>
        </w:rPr>
        <w:t>电脑</w:t>
      </w:r>
      <w:r>
        <w:rPr>
          <w:rFonts w:hint="eastAsia"/>
        </w:rPr>
        <w:t>/</w:t>
      </w:r>
      <w:r>
        <w:rPr>
          <w:rFonts w:hint="eastAsia"/>
        </w:rPr>
        <w:t>配件</w:t>
      </w:r>
      <w:r>
        <w:rPr>
          <w:rFonts w:hint="eastAsia"/>
        </w:rPr>
        <w:t xml:space="preserve"> -&gt; </w:t>
      </w:r>
      <w:r>
        <w:rPr>
          <w:rFonts w:hint="eastAsia"/>
        </w:rPr>
        <w:t>笔记本；</w:t>
      </w:r>
    </w:p>
    <w:p w:rsidR="00455FD9" w:rsidRDefault="00455FD9" w:rsidP="00455FD9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母婴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-&gt; </w:t>
      </w:r>
      <w:r>
        <w:rPr>
          <w:rFonts w:hint="eastAsia"/>
        </w:rPr>
        <w:t>宝宝食品</w:t>
      </w:r>
      <w:r>
        <w:rPr>
          <w:rFonts w:hint="eastAsia"/>
        </w:rPr>
        <w:tab/>
        <w:t xml:space="preserve">-&gt; </w:t>
      </w:r>
      <w:r>
        <w:rPr>
          <w:rFonts w:hint="eastAsia"/>
        </w:rPr>
        <w:t>婴儿奶粉；</w:t>
      </w:r>
    </w:p>
    <w:p w:rsidR="00455FD9" w:rsidRDefault="00455FD9" w:rsidP="00455FD9">
      <w:pPr>
        <w:pStyle w:val="af6"/>
        <w:numPr>
          <w:ilvl w:val="0"/>
          <w:numId w:val="44"/>
        </w:numPr>
        <w:ind w:firstLineChars="0"/>
      </w:pPr>
      <w:r>
        <w:rPr>
          <w:rFonts w:hint="eastAsia"/>
        </w:rPr>
        <w:t>母婴</w:t>
      </w:r>
      <w:r>
        <w:rPr>
          <w:rFonts w:hint="eastAsia"/>
        </w:rPr>
        <w:tab/>
      </w:r>
      <w:r>
        <w:rPr>
          <w:rFonts w:hint="eastAsia"/>
        </w:rPr>
        <w:tab/>
        <w:t xml:space="preserve">-&gt; </w:t>
      </w:r>
      <w:r>
        <w:rPr>
          <w:rFonts w:hint="eastAsia"/>
        </w:rPr>
        <w:t>宝宝用品</w:t>
      </w:r>
      <w:r>
        <w:rPr>
          <w:rFonts w:hint="eastAsia"/>
        </w:rPr>
        <w:tab/>
        <w:t xml:space="preserve">-&gt; </w:t>
      </w:r>
      <w:r>
        <w:rPr>
          <w:rFonts w:hint="eastAsia"/>
        </w:rPr>
        <w:t>纸尿裤；</w:t>
      </w:r>
    </w:p>
    <w:p w:rsidR="00455FD9" w:rsidRDefault="008233C8" w:rsidP="00455FD9">
      <w:pPr>
        <w:pStyle w:val="a0"/>
      </w:pPr>
      <w:r>
        <w:rPr>
          <w:rFonts w:hint="eastAsia"/>
        </w:rPr>
        <w:t>商品的种类是否是以上描述的那样？</w:t>
      </w:r>
    </w:p>
    <w:p w:rsidR="00E1435D" w:rsidRDefault="00E1435D" w:rsidP="00E1435D">
      <w:pPr>
        <w:pStyle w:val="a0"/>
        <w:numPr>
          <w:ilvl w:val="0"/>
          <w:numId w:val="48"/>
        </w:numPr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流程概述“步骤</w:t>
      </w:r>
      <w:r>
        <w:rPr>
          <w:rFonts w:hint="eastAsia"/>
        </w:rPr>
        <w:t>4</w:t>
      </w:r>
      <w:r>
        <w:rPr>
          <w:rFonts w:hint="eastAsia"/>
        </w:rPr>
        <w:t>中，当我们选择婴儿奶粉的销售热门，选择某个具体的奶粉点击进入后，和之前的</w:t>
      </w:r>
      <w:r w:rsidR="006B7157">
        <w:rPr>
          <w:rFonts w:hint="eastAsia"/>
        </w:rPr>
        <w:t>热门</w:t>
      </w:r>
      <w:r w:rsidR="00001867">
        <w:rPr>
          <w:rFonts w:hint="eastAsia"/>
        </w:rPr>
        <w:t>手机</w:t>
      </w:r>
      <w:r>
        <w:rPr>
          <w:rFonts w:hint="eastAsia"/>
        </w:rPr>
        <w:t>显示页面不一样，这个页面没有列出商家，而是直接显示了某商家销售该奶粉的信息页面；</w:t>
      </w:r>
    </w:p>
    <w:p w:rsidR="00350EDE" w:rsidRDefault="00F90363" w:rsidP="00350EDE">
      <w:pPr>
        <w:pStyle w:val="a0"/>
        <w:numPr>
          <w:ilvl w:val="0"/>
          <w:numId w:val="48"/>
        </w:numPr>
      </w:pPr>
      <w:r>
        <w:rPr>
          <w:rFonts w:hint="eastAsia"/>
        </w:rPr>
        <w:t>在</w:t>
      </w:r>
      <w:proofErr w:type="gramStart"/>
      <w:r w:rsidR="009E6E7C">
        <w:rPr>
          <w:rFonts w:hint="eastAsia"/>
        </w:rPr>
        <w:t>“</w:t>
      </w:r>
      <w:proofErr w:type="gramEnd"/>
      <w:r w:rsidR="009E6E7C">
        <w:rPr>
          <w:rFonts w:hint="eastAsia"/>
        </w:rPr>
        <w:t>流程概述“</w:t>
      </w: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中，</w:t>
      </w:r>
      <w:r w:rsidR="00350EDE">
        <w:rPr>
          <w:rFonts w:hint="eastAsia"/>
        </w:rPr>
        <w:t>针对某个具体的商品，我们抓取</w:t>
      </w:r>
      <w:r w:rsidR="00350EDE">
        <w:rPr>
          <w:rFonts w:hint="eastAsia"/>
        </w:rPr>
        <w:t>page1-4</w:t>
      </w:r>
      <w:r w:rsidR="00350EDE">
        <w:rPr>
          <w:rFonts w:hint="eastAsia"/>
        </w:rPr>
        <w:t>中不含</w:t>
      </w:r>
      <w:proofErr w:type="spellStart"/>
      <w:r w:rsidR="00350EDE">
        <w:rPr>
          <w:rFonts w:hint="eastAsia"/>
        </w:rPr>
        <w:t>tmall</w:t>
      </w:r>
      <w:proofErr w:type="spellEnd"/>
      <w:r w:rsidR="00350EDE">
        <w:rPr>
          <w:rFonts w:hint="eastAsia"/>
        </w:rPr>
        <w:t>的商</w:t>
      </w:r>
      <w:r w:rsidR="00350EDE">
        <w:rPr>
          <w:rFonts w:hint="eastAsia"/>
        </w:rPr>
        <w:lastRenderedPageBreak/>
        <w:t>家，意味着每个商品对应的商家数量可能不同</w:t>
      </w:r>
      <w:r w:rsidR="000C13AD">
        <w:rPr>
          <w:rFonts w:hint="eastAsia"/>
        </w:rPr>
        <w:t>？</w:t>
      </w:r>
      <w:r w:rsidR="00383BE9">
        <w:rPr>
          <w:rFonts w:hint="eastAsia"/>
        </w:rPr>
        <w:t>另外</w:t>
      </w:r>
      <w:r w:rsidR="00383BE9">
        <w:rPr>
          <w:rFonts w:hint="eastAsia"/>
        </w:rPr>
        <w:t>page rank</w:t>
      </w:r>
      <w:r w:rsidR="00383BE9">
        <w:rPr>
          <w:rFonts w:hint="eastAsia"/>
        </w:rPr>
        <w:t>的意思是</w:t>
      </w:r>
      <w:r w:rsidR="00D66BD4">
        <w:rPr>
          <w:rFonts w:hint="eastAsia"/>
        </w:rPr>
        <w:t>指</w:t>
      </w:r>
      <w:r w:rsidR="00383BE9">
        <w:rPr>
          <w:rFonts w:hint="eastAsia"/>
        </w:rPr>
        <w:t>这个商家显示在</w:t>
      </w:r>
      <w:r w:rsidR="00466DFF">
        <w:rPr>
          <w:rFonts w:hint="eastAsia"/>
        </w:rPr>
        <w:t>第几</w:t>
      </w:r>
      <w:r w:rsidR="00383BE9">
        <w:rPr>
          <w:rFonts w:hint="eastAsia"/>
        </w:rPr>
        <w:t>页吗？</w:t>
      </w:r>
    </w:p>
    <w:p w:rsidR="001A15E7" w:rsidRDefault="001A15E7" w:rsidP="00350EDE">
      <w:pPr>
        <w:pStyle w:val="a0"/>
        <w:numPr>
          <w:ilvl w:val="0"/>
          <w:numId w:val="48"/>
        </w:numPr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流程概述“步骤</w:t>
      </w:r>
      <w:r w:rsidR="00EF3EEB">
        <w:rPr>
          <w:rFonts w:hint="eastAsia"/>
        </w:rPr>
        <w:t>6 c)</w:t>
      </w:r>
      <w:r>
        <w:rPr>
          <w:rFonts w:hint="eastAsia"/>
        </w:rPr>
        <w:t>中</w:t>
      </w:r>
      <w:r w:rsidR="00EF3EEB">
        <w:rPr>
          <w:rFonts w:hint="eastAsia"/>
        </w:rPr>
        <w:t>，关于</w:t>
      </w:r>
      <w:r w:rsidR="003B086D">
        <w:rPr>
          <w:rFonts w:hint="eastAsia"/>
        </w:rPr>
        <w:t>用户</w:t>
      </w:r>
      <w:r w:rsidR="003F6DE8">
        <w:rPr>
          <w:rFonts w:hint="eastAsia"/>
        </w:rPr>
        <w:t>评价的时间格式是</w:t>
      </w:r>
      <w:r w:rsidR="00EF3EEB">
        <w:rPr>
          <w:rFonts w:hint="eastAsia"/>
        </w:rPr>
        <w:t>采用淘宝页面上显示的格式</w:t>
      </w:r>
      <w:r w:rsidR="00EF3EEB">
        <w:rPr>
          <w:rFonts w:ascii="Tahoma" w:hAnsi="Tahoma" w:cs="Tahoma"/>
          <w:color w:val="B0B0B0"/>
          <w:sz w:val="18"/>
          <w:szCs w:val="18"/>
          <w:shd w:val="clear" w:color="auto" w:fill="FFFFFF"/>
        </w:rPr>
        <w:t>2012.03.08</w:t>
      </w:r>
      <w:r w:rsidR="00EF3EEB">
        <w:rPr>
          <w:rFonts w:ascii="Tahoma" w:hAnsi="Tahoma" w:cs="Tahoma" w:hint="eastAsia"/>
          <w:color w:val="B0B0B0"/>
          <w:sz w:val="18"/>
          <w:szCs w:val="18"/>
          <w:shd w:val="clear" w:color="auto" w:fill="FFFFFF"/>
        </w:rPr>
        <w:t>？</w:t>
      </w:r>
    </w:p>
    <w:p w:rsidR="009F4F6C" w:rsidRPr="00455FD9" w:rsidRDefault="00C93496" w:rsidP="002F6A4F">
      <w:pPr>
        <w:pStyle w:val="a0"/>
        <w:numPr>
          <w:ilvl w:val="0"/>
          <w:numId w:val="48"/>
        </w:numPr>
      </w:pPr>
      <w:r>
        <w:rPr>
          <w:rFonts w:hint="eastAsia"/>
        </w:rPr>
        <w:t>我们从</w:t>
      </w:r>
      <w:proofErr w:type="gramStart"/>
      <w:r>
        <w:rPr>
          <w:rFonts w:hint="eastAsia"/>
        </w:rPr>
        <w:t>淘宝上</w:t>
      </w:r>
      <w:proofErr w:type="gramEnd"/>
      <w:r>
        <w:rPr>
          <w:rFonts w:hint="eastAsia"/>
        </w:rPr>
        <w:t>抓取下来的数据保存在什么地方？</w:t>
      </w:r>
      <w:r w:rsidR="007942A8">
        <w:rPr>
          <w:rFonts w:hint="eastAsia"/>
        </w:rPr>
        <w:t>是已经</w:t>
      </w:r>
      <w:r w:rsidR="003F6DE8">
        <w:rPr>
          <w:rFonts w:hint="eastAsia"/>
        </w:rPr>
        <w:t>确定好的</w:t>
      </w:r>
      <w:r w:rsidR="007942A8">
        <w:rPr>
          <w:rFonts w:hint="eastAsia"/>
        </w:rPr>
        <w:t>，还是由我们进行设计？</w:t>
      </w:r>
      <w:r w:rsidR="002F6A4F" w:rsidRPr="00455FD9">
        <w:t xml:space="preserve"> </w:t>
      </w:r>
    </w:p>
    <w:p w:rsidR="00A136B8" w:rsidRDefault="00A136B8" w:rsidP="00A136B8">
      <w:pPr>
        <w:pStyle w:val="1"/>
      </w:pPr>
      <w:r>
        <w:rPr>
          <w:rFonts w:hint="eastAsia"/>
        </w:rPr>
        <w:t>开发计划</w:t>
      </w:r>
    </w:p>
    <w:p w:rsidR="00A136B8" w:rsidRPr="00E61EB4" w:rsidRDefault="00A136B8" w:rsidP="00A136B8">
      <w:pPr>
        <w:pStyle w:val="a0"/>
      </w:pPr>
      <w:r>
        <w:rPr>
          <w:rFonts w:hint="eastAsia"/>
        </w:rPr>
        <w:t>根据技术，时间等因素，综合考虑，项目的开发时间大约为两个月。</w:t>
      </w:r>
      <w:r>
        <w:rPr>
          <w:rFonts w:hint="eastAsia"/>
        </w:rP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A136B8" w:rsidTr="00637EA4">
        <w:tc>
          <w:tcPr>
            <w:tcW w:w="2842" w:type="dxa"/>
          </w:tcPr>
          <w:p w:rsidR="00A136B8" w:rsidRDefault="00A136B8" w:rsidP="00637EA4">
            <w:pPr>
              <w:pStyle w:val="a0"/>
              <w:ind w:firstLine="0"/>
              <w:jc w:val="center"/>
            </w:pPr>
            <w:r>
              <w:rPr>
                <w:rFonts w:hint="eastAsia"/>
              </w:rPr>
              <w:t>时间段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136B8" w:rsidTr="00637EA4">
        <w:tc>
          <w:tcPr>
            <w:tcW w:w="2842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 xml:space="preserve">3.19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3.25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确定项目需求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详细描述项目的需求</w:t>
            </w:r>
          </w:p>
        </w:tc>
      </w:tr>
      <w:tr w:rsidR="00A136B8" w:rsidTr="00637EA4">
        <w:tc>
          <w:tcPr>
            <w:tcW w:w="2842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 xml:space="preserve">3.26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4.16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设计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概要设计和详细设计</w:t>
            </w:r>
          </w:p>
        </w:tc>
      </w:tr>
      <w:tr w:rsidR="00A136B8" w:rsidTr="00637EA4">
        <w:tc>
          <w:tcPr>
            <w:tcW w:w="2842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 xml:space="preserve">4.17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4.30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项目编码</w:t>
            </w:r>
          </w:p>
        </w:tc>
      </w:tr>
      <w:tr w:rsidR="00A136B8" w:rsidTr="00637EA4">
        <w:tc>
          <w:tcPr>
            <w:tcW w:w="2842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 xml:space="preserve">5.1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5.17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调试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t>D</w:t>
            </w:r>
            <w:r>
              <w:rPr>
                <w:rFonts w:hint="eastAsia"/>
              </w:rPr>
              <w:t>ebug</w:t>
            </w:r>
          </w:p>
        </w:tc>
      </w:tr>
      <w:tr w:rsidR="00A136B8" w:rsidTr="00637EA4">
        <w:tc>
          <w:tcPr>
            <w:tcW w:w="2842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5.18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5.19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交付</w:t>
            </w:r>
          </w:p>
        </w:tc>
        <w:tc>
          <w:tcPr>
            <w:tcW w:w="2843" w:type="dxa"/>
          </w:tcPr>
          <w:p w:rsidR="00A136B8" w:rsidRDefault="00A136B8" w:rsidP="00637EA4">
            <w:pPr>
              <w:pStyle w:val="a0"/>
              <w:ind w:firstLine="0"/>
            </w:pPr>
            <w:r>
              <w:rPr>
                <w:rFonts w:hint="eastAsia"/>
              </w:rPr>
              <w:t>交付使用</w:t>
            </w:r>
          </w:p>
        </w:tc>
      </w:tr>
    </w:tbl>
    <w:p w:rsidR="00E61B11" w:rsidRPr="00E61B11" w:rsidRDefault="00E61B11" w:rsidP="006D10A8">
      <w:pPr>
        <w:pStyle w:val="a0"/>
      </w:pPr>
    </w:p>
    <w:sectPr w:rsidR="00E61B11" w:rsidRPr="00E61B11" w:rsidSect="00D91F79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337D" w:rsidRDefault="0087337D">
      <w:r>
        <w:separator/>
      </w:r>
    </w:p>
  </w:endnote>
  <w:endnote w:type="continuationSeparator" w:id="0">
    <w:p w:rsidR="0087337D" w:rsidRDefault="00873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B07" w:rsidRDefault="00E46B07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3</w:t>
    </w:r>
    <w:r>
      <w:rPr>
        <w:rStyle w:val="a7"/>
      </w:rPr>
      <w:fldChar w:fldCharType="end"/>
    </w:r>
  </w:p>
  <w:p w:rsidR="00E46B07" w:rsidRDefault="00E46B07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B07" w:rsidRDefault="00E46B07">
    <w:pPr>
      <w:pStyle w:val="a6"/>
      <w:framePr w:wrap="around" w:vAnchor="text" w:hAnchor="margin" w:xAlign="right" w:y="1"/>
      <w:rPr>
        <w:rStyle w:val="a7"/>
      </w:rPr>
    </w:pPr>
  </w:p>
  <w:p w:rsidR="00E46B07" w:rsidRDefault="00E46B07">
    <w:pPr>
      <w:pStyle w:val="a6"/>
      <w:ind w:right="360"/>
      <w:jc w:val="center"/>
    </w:pPr>
    <w:r>
      <w:rPr>
        <w:rFonts w:hint="eastAsia"/>
        <w:noProof/>
        <w:kern w:val="0"/>
      </w:rPr>
      <w:t>第</w:t>
    </w:r>
    <w:r>
      <w:rPr>
        <w:noProof/>
        <w:kern w:val="0"/>
      </w:rPr>
      <w:t xml:space="preserve"> </w:t>
    </w:r>
    <w:r>
      <w:rPr>
        <w:noProof/>
        <w:kern w:val="0"/>
      </w:rPr>
      <w:fldChar w:fldCharType="begin"/>
    </w:r>
    <w:r>
      <w:rPr>
        <w:noProof/>
        <w:kern w:val="0"/>
      </w:rPr>
      <w:instrText xml:space="preserve"> PAGE </w:instrText>
    </w:r>
    <w:r>
      <w:rPr>
        <w:noProof/>
        <w:kern w:val="0"/>
      </w:rPr>
      <w:fldChar w:fldCharType="separate"/>
    </w:r>
    <w:r w:rsidR="00F665B5">
      <w:rPr>
        <w:noProof/>
        <w:kern w:val="0"/>
      </w:rPr>
      <w:t>6</w:t>
    </w:r>
    <w:r>
      <w:rPr>
        <w:noProof/>
        <w:kern w:val="0"/>
      </w:rPr>
      <w:fldChar w:fldCharType="end"/>
    </w:r>
    <w:r>
      <w:rPr>
        <w:noProof/>
        <w:kern w:val="0"/>
      </w:rPr>
      <w:t xml:space="preserve"> </w:t>
    </w:r>
    <w:r>
      <w:rPr>
        <w:rFonts w:hint="eastAsia"/>
        <w:noProof/>
        <w:kern w:val="0"/>
      </w:rPr>
      <w:t>页</w:t>
    </w:r>
    <w:r>
      <w:rPr>
        <w:noProof/>
        <w:kern w:val="0"/>
      </w:rPr>
      <w:t xml:space="preserve"> </w:t>
    </w:r>
    <w:r>
      <w:rPr>
        <w:rFonts w:hint="eastAsia"/>
        <w:noProof/>
        <w:kern w:val="0"/>
      </w:rPr>
      <w:t>共</w:t>
    </w:r>
    <w:r>
      <w:rPr>
        <w:noProof/>
        <w:kern w:val="0"/>
      </w:rPr>
      <w:t xml:space="preserve"> </w:t>
    </w:r>
    <w:r>
      <w:rPr>
        <w:rStyle w:val="a7"/>
      </w:rPr>
      <w:fldChar w:fldCharType="begin"/>
    </w:r>
    <w:r>
      <w:rPr>
        <w:rStyle w:val="a7"/>
      </w:rPr>
      <w:instrText xml:space="preserve"> SECTIONPAGES  \* MERGEFORMAT </w:instrText>
    </w:r>
    <w:r>
      <w:rPr>
        <w:rStyle w:val="a7"/>
      </w:rPr>
      <w:fldChar w:fldCharType="separate"/>
    </w:r>
    <w:r w:rsidR="00F665B5">
      <w:rPr>
        <w:rStyle w:val="a7"/>
        <w:noProof/>
      </w:rPr>
      <w:t>7</w:t>
    </w:r>
    <w:r>
      <w:rPr>
        <w:rStyle w:val="a7"/>
      </w:rPr>
      <w:fldChar w:fldCharType="end"/>
    </w:r>
    <w:r>
      <w:rPr>
        <w:rStyle w:val="a7"/>
      </w:rPr>
      <w:t xml:space="preserve"> </w:t>
    </w:r>
    <w:r>
      <w:rPr>
        <w:rFonts w:hint="eastAsia"/>
        <w:noProof/>
        <w:kern w:val="0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B07" w:rsidRDefault="00E46B07">
    <w:pPr>
      <w:pStyle w:val="a6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F665B5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SECTIONPAGES  \* MERGEFORMAT </w:instrText>
    </w:r>
    <w:r>
      <w:rPr>
        <w:kern w:val="0"/>
        <w:szCs w:val="21"/>
      </w:rPr>
      <w:fldChar w:fldCharType="separate"/>
    </w:r>
    <w:r w:rsidR="00F665B5">
      <w:rPr>
        <w:noProof/>
        <w:kern w:val="0"/>
        <w:szCs w:val="21"/>
      </w:rPr>
      <w:t>7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337D" w:rsidRDefault="0087337D">
      <w:r>
        <w:separator/>
      </w:r>
    </w:p>
  </w:footnote>
  <w:footnote w:type="continuationSeparator" w:id="0">
    <w:p w:rsidR="0087337D" w:rsidRDefault="008733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B07" w:rsidRPr="007F1114" w:rsidRDefault="00E46B07" w:rsidP="007F1114">
    <w:pPr>
      <w:spacing w:after="160" w:line="264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B07" w:rsidRPr="00C834ED" w:rsidRDefault="00E46B07" w:rsidP="007F1114">
    <w:pPr>
      <w:tabs>
        <w:tab w:val="center" w:pos="4156"/>
        <w:tab w:val="right" w:pos="8312"/>
      </w:tabs>
      <w:spacing w:after="160"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50B6"/>
    <w:multiLevelType w:val="hybridMultilevel"/>
    <w:tmpl w:val="CEE8537E"/>
    <w:lvl w:ilvl="0" w:tplc="A14EC3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405417"/>
    <w:multiLevelType w:val="singleLevel"/>
    <w:tmpl w:val="8EFE1DFC"/>
    <w:lvl w:ilvl="0">
      <w:start w:val="1"/>
      <w:numFmt w:val="decimal"/>
      <w:lvlText w:val="%1）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2">
    <w:nsid w:val="03573F99"/>
    <w:multiLevelType w:val="multilevel"/>
    <w:tmpl w:val="3EEC3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8C13D5"/>
    <w:multiLevelType w:val="multilevel"/>
    <w:tmpl w:val="12580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4AD11CF"/>
    <w:multiLevelType w:val="hybridMultilevel"/>
    <w:tmpl w:val="33349CBC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6DA07E8"/>
    <w:multiLevelType w:val="hybridMultilevel"/>
    <w:tmpl w:val="F16A20C0"/>
    <w:lvl w:ilvl="0" w:tplc="D3BA054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B363567"/>
    <w:multiLevelType w:val="hybridMultilevel"/>
    <w:tmpl w:val="F17816E6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0B8409AC"/>
    <w:multiLevelType w:val="singleLevel"/>
    <w:tmpl w:val="741852E8"/>
    <w:lvl w:ilvl="0">
      <w:start w:val="1"/>
      <w:numFmt w:val="decimal"/>
      <w:lvlText w:val="%1）"/>
      <w:lvlJc w:val="left"/>
      <w:pPr>
        <w:tabs>
          <w:tab w:val="num" w:pos="740"/>
        </w:tabs>
        <w:ind w:left="740" w:hanging="315"/>
      </w:pPr>
      <w:rPr>
        <w:rFonts w:hint="eastAsia"/>
      </w:rPr>
    </w:lvl>
  </w:abstractNum>
  <w:abstractNum w:abstractNumId="8">
    <w:nsid w:val="0F7E0A37"/>
    <w:multiLevelType w:val="multilevel"/>
    <w:tmpl w:val="9D1824B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0F8D4592"/>
    <w:multiLevelType w:val="hybridMultilevel"/>
    <w:tmpl w:val="7E0645F4"/>
    <w:lvl w:ilvl="0" w:tplc="81E6DF7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102F1E7B"/>
    <w:multiLevelType w:val="hybridMultilevel"/>
    <w:tmpl w:val="D0642398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13183AB0"/>
    <w:multiLevelType w:val="singleLevel"/>
    <w:tmpl w:val="573C2EF2"/>
    <w:lvl w:ilvl="0">
      <w:start w:val="1"/>
      <w:numFmt w:val="decimal"/>
      <w:lvlText w:val="%1）"/>
      <w:lvlJc w:val="left"/>
      <w:pPr>
        <w:tabs>
          <w:tab w:val="num" w:pos="740"/>
        </w:tabs>
        <w:ind w:left="740" w:hanging="315"/>
      </w:pPr>
      <w:rPr>
        <w:rFonts w:hint="eastAsia"/>
      </w:rPr>
    </w:lvl>
  </w:abstractNum>
  <w:abstractNum w:abstractNumId="12">
    <w:nsid w:val="137C2D7A"/>
    <w:multiLevelType w:val="hybridMultilevel"/>
    <w:tmpl w:val="5F34C414"/>
    <w:lvl w:ilvl="0" w:tplc="C36479DC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pStyle w:val="6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pStyle w:val="7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pStyle w:val="8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pStyle w:val="9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>
    <w:nsid w:val="145C4FE8"/>
    <w:multiLevelType w:val="hybridMultilevel"/>
    <w:tmpl w:val="E0361736"/>
    <w:lvl w:ilvl="0" w:tplc="945405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80245AC"/>
    <w:multiLevelType w:val="hybridMultilevel"/>
    <w:tmpl w:val="EE6067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B6659B8"/>
    <w:multiLevelType w:val="hybridMultilevel"/>
    <w:tmpl w:val="44BAEB1E"/>
    <w:lvl w:ilvl="0" w:tplc="276846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C5C29F5"/>
    <w:multiLevelType w:val="hybridMultilevel"/>
    <w:tmpl w:val="120234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0D079D8"/>
    <w:multiLevelType w:val="hybridMultilevel"/>
    <w:tmpl w:val="53B6C9AA"/>
    <w:lvl w:ilvl="0" w:tplc="F24045F4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CB28B7"/>
    <w:multiLevelType w:val="multilevel"/>
    <w:tmpl w:val="3B28B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0573046"/>
    <w:multiLevelType w:val="hybridMultilevel"/>
    <w:tmpl w:val="66FEA1BE"/>
    <w:lvl w:ilvl="0" w:tplc="0C8A4D3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66D2AB8"/>
    <w:multiLevelType w:val="multilevel"/>
    <w:tmpl w:val="365E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F206C17"/>
    <w:multiLevelType w:val="hybridMultilevel"/>
    <w:tmpl w:val="6C6CC44E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45273793"/>
    <w:multiLevelType w:val="hybridMultilevel"/>
    <w:tmpl w:val="19AAD8F0"/>
    <w:lvl w:ilvl="0" w:tplc="4656D454">
      <w:start w:val="1"/>
      <w:numFmt w:val="decimal"/>
      <w:lvlText w:val="%1）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3">
    <w:nsid w:val="4656063F"/>
    <w:multiLevelType w:val="hybridMultilevel"/>
    <w:tmpl w:val="2FB49540"/>
    <w:lvl w:ilvl="0" w:tplc="916C6B56">
      <w:start w:val="1"/>
      <w:numFmt w:val="decimal"/>
      <w:lvlText w:val="%1)"/>
      <w:lvlJc w:val="left"/>
      <w:pPr>
        <w:ind w:left="420" w:hanging="4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D8A7C98"/>
    <w:multiLevelType w:val="hybridMultilevel"/>
    <w:tmpl w:val="28C2DFB4"/>
    <w:lvl w:ilvl="0" w:tplc="8AF4262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F3E48E8"/>
    <w:multiLevelType w:val="hybridMultilevel"/>
    <w:tmpl w:val="BEB84B52"/>
    <w:lvl w:ilvl="0" w:tplc="E49CC2E0">
      <w:start w:val="1"/>
      <w:numFmt w:val="decimal"/>
      <w:lvlText w:val="%1）"/>
      <w:lvlJc w:val="left"/>
      <w:pPr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>
    <w:nsid w:val="571C0B99"/>
    <w:multiLevelType w:val="hybridMultilevel"/>
    <w:tmpl w:val="139EF89A"/>
    <w:lvl w:ilvl="0" w:tplc="A358D58C">
      <w:start w:val="1"/>
      <w:numFmt w:val="japaneseCounting"/>
      <w:lvlText w:val="第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>
    <w:nsid w:val="594330F4"/>
    <w:multiLevelType w:val="multilevel"/>
    <w:tmpl w:val="7572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A985437"/>
    <w:multiLevelType w:val="multilevel"/>
    <w:tmpl w:val="3780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C42224A"/>
    <w:multiLevelType w:val="hybridMultilevel"/>
    <w:tmpl w:val="E65A8B8E"/>
    <w:lvl w:ilvl="0" w:tplc="5D1A47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DB24F6D"/>
    <w:multiLevelType w:val="hybridMultilevel"/>
    <w:tmpl w:val="94982BF6"/>
    <w:lvl w:ilvl="0" w:tplc="448AEC36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1">
    <w:nsid w:val="601D0B55"/>
    <w:multiLevelType w:val="hybridMultilevel"/>
    <w:tmpl w:val="87AE9D82"/>
    <w:lvl w:ilvl="0" w:tplc="7D9AE2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0892A0A"/>
    <w:multiLevelType w:val="multilevel"/>
    <w:tmpl w:val="EC5C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EF1729"/>
    <w:multiLevelType w:val="multilevel"/>
    <w:tmpl w:val="62BC1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74177F2"/>
    <w:multiLevelType w:val="hybridMultilevel"/>
    <w:tmpl w:val="3E0A819C"/>
    <w:lvl w:ilvl="0" w:tplc="E6921E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8C360BF"/>
    <w:multiLevelType w:val="hybridMultilevel"/>
    <w:tmpl w:val="67C8E834"/>
    <w:lvl w:ilvl="0" w:tplc="C7F495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93B4140"/>
    <w:multiLevelType w:val="hybridMultilevel"/>
    <w:tmpl w:val="7E305B18"/>
    <w:lvl w:ilvl="0" w:tplc="C828638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7">
    <w:nsid w:val="6B6976A8"/>
    <w:multiLevelType w:val="hybridMultilevel"/>
    <w:tmpl w:val="384E72A8"/>
    <w:lvl w:ilvl="0" w:tplc="AD0EA0B2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8">
    <w:nsid w:val="72FC1042"/>
    <w:multiLevelType w:val="hybridMultilevel"/>
    <w:tmpl w:val="0BE6D1DA"/>
    <w:lvl w:ilvl="0" w:tplc="05C6EE1A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9">
    <w:nsid w:val="75F45A92"/>
    <w:multiLevelType w:val="hybridMultilevel"/>
    <w:tmpl w:val="2820ACAC"/>
    <w:lvl w:ilvl="0" w:tplc="806C1FD2">
      <w:start w:val="5"/>
      <w:numFmt w:val="japaneseCounting"/>
      <w:lvlText w:val="第%1篇"/>
      <w:lvlJc w:val="left"/>
      <w:pPr>
        <w:tabs>
          <w:tab w:val="num" w:pos="1185"/>
        </w:tabs>
        <w:ind w:left="1185" w:hanging="118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>
    <w:nsid w:val="777768EC"/>
    <w:multiLevelType w:val="multilevel"/>
    <w:tmpl w:val="FDC6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7BC2B53"/>
    <w:multiLevelType w:val="multilevel"/>
    <w:tmpl w:val="7958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361CC4"/>
    <w:multiLevelType w:val="hybridMultilevel"/>
    <w:tmpl w:val="9D0E8C70"/>
    <w:lvl w:ilvl="0" w:tplc="48E83A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B8C775C"/>
    <w:multiLevelType w:val="hybridMultilevel"/>
    <w:tmpl w:val="1D547470"/>
    <w:lvl w:ilvl="0" w:tplc="0678A4A0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1"/>
  </w:num>
  <w:num w:numId="9">
    <w:abstractNumId w:val="12"/>
  </w:num>
  <w:num w:numId="10">
    <w:abstractNumId w:val="39"/>
  </w:num>
  <w:num w:numId="11">
    <w:abstractNumId w:val="22"/>
  </w:num>
  <w:num w:numId="12">
    <w:abstractNumId w:val="29"/>
  </w:num>
  <w:num w:numId="13">
    <w:abstractNumId w:val="15"/>
  </w:num>
  <w:num w:numId="14">
    <w:abstractNumId w:val="37"/>
  </w:num>
  <w:num w:numId="15">
    <w:abstractNumId w:val="30"/>
  </w:num>
  <w:num w:numId="16">
    <w:abstractNumId w:val="38"/>
  </w:num>
  <w:num w:numId="17">
    <w:abstractNumId w:val="9"/>
  </w:num>
  <w:num w:numId="18">
    <w:abstractNumId w:val="16"/>
  </w:num>
  <w:num w:numId="19">
    <w:abstractNumId w:val="36"/>
  </w:num>
  <w:num w:numId="20">
    <w:abstractNumId w:val="26"/>
  </w:num>
  <w:num w:numId="21">
    <w:abstractNumId w:val="35"/>
  </w:num>
  <w:num w:numId="22">
    <w:abstractNumId w:val="42"/>
  </w:num>
  <w:num w:numId="23">
    <w:abstractNumId w:val="13"/>
  </w:num>
  <w:num w:numId="24">
    <w:abstractNumId w:val="34"/>
  </w:num>
  <w:num w:numId="25">
    <w:abstractNumId w:val="2"/>
  </w:num>
  <w:num w:numId="26">
    <w:abstractNumId w:val="5"/>
  </w:num>
  <w:num w:numId="27">
    <w:abstractNumId w:val="40"/>
  </w:num>
  <w:num w:numId="28">
    <w:abstractNumId w:val="28"/>
  </w:num>
  <w:num w:numId="29">
    <w:abstractNumId w:val="20"/>
  </w:num>
  <w:num w:numId="30">
    <w:abstractNumId w:val="27"/>
  </w:num>
  <w:num w:numId="31">
    <w:abstractNumId w:val="32"/>
  </w:num>
  <w:num w:numId="32">
    <w:abstractNumId w:val="41"/>
  </w:num>
  <w:num w:numId="33">
    <w:abstractNumId w:val="19"/>
  </w:num>
  <w:num w:numId="34">
    <w:abstractNumId w:val="31"/>
  </w:num>
  <w:num w:numId="35">
    <w:abstractNumId w:val="23"/>
  </w:num>
  <w:num w:numId="36">
    <w:abstractNumId w:val="25"/>
  </w:num>
  <w:num w:numId="37">
    <w:abstractNumId w:val="18"/>
  </w:num>
  <w:num w:numId="38">
    <w:abstractNumId w:val="3"/>
  </w:num>
  <w:num w:numId="39">
    <w:abstractNumId w:val="33"/>
  </w:num>
  <w:num w:numId="40">
    <w:abstractNumId w:val="24"/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4"/>
  </w:num>
  <w:num w:numId="45">
    <w:abstractNumId w:val="10"/>
  </w:num>
  <w:num w:numId="46">
    <w:abstractNumId w:val="21"/>
  </w:num>
  <w:num w:numId="47">
    <w:abstractNumId w:val="6"/>
  </w:num>
  <w:num w:numId="48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57B"/>
    <w:rsid w:val="00001867"/>
    <w:rsid w:val="00005D15"/>
    <w:rsid w:val="00015C03"/>
    <w:rsid w:val="00027408"/>
    <w:rsid w:val="00030302"/>
    <w:rsid w:val="00060F7B"/>
    <w:rsid w:val="000623D0"/>
    <w:rsid w:val="000725FA"/>
    <w:rsid w:val="000915DC"/>
    <w:rsid w:val="00094A07"/>
    <w:rsid w:val="000969C3"/>
    <w:rsid w:val="000B189E"/>
    <w:rsid w:val="000B20F0"/>
    <w:rsid w:val="000B4429"/>
    <w:rsid w:val="000C13AD"/>
    <w:rsid w:val="000C4531"/>
    <w:rsid w:val="000D0E8D"/>
    <w:rsid w:val="000E0CDD"/>
    <w:rsid w:val="000E6BD7"/>
    <w:rsid w:val="001130E0"/>
    <w:rsid w:val="00114420"/>
    <w:rsid w:val="00115AD5"/>
    <w:rsid w:val="001211D8"/>
    <w:rsid w:val="001229A6"/>
    <w:rsid w:val="00124AE6"/>
    <w:rsid w:val="00141A62"/>
    <w:rsid w:val="001439C0"/>
    <w:rsid w:val="00150A5F"/>
    <w:rsid w:val="0015153A"/>
    <w:rsid w:val="00154B7C"/>
    <w:rsid w:val="00156391"/>
    <w:rsid w:val="001568BB"/>
    <w:rsid w:val="00164A00"/>
    <w:rsid w:val="001720F7"/>
    <w:rsid w:val="00183BF1"/>
    <w:rsid w:val="00186508"/>
    <w:rsid w:val="00187409"/>
    <w:rsid w:val="00187C09"/>
    <w:rsid w:val="0019467F"/>
    <w:rsid w:val="001970AF"/>
    <w:rsid w:val="00197A16"/>
    <w:rsid w:val="001A15E7"/>
    <w:rsid w:val="001A38D0"/>
    <w:rsid w:val="001B097C"/>
    <w:rsid w:val="001C37A6"/>
    <w:rsid w:val="001D4869"/>
    <w:rsid w:val="001E1F1F"/>
    <w:rsid w:val="001E28F3"/>
    <w:rsid w:val="001E30E5"/>
    <w:rsid w:val="001F3683"/>
    <w:rsid w:val="001F47AC"/>
    <w:rsid w:val="0020187D"/>
    <w:rsid w:val="00207D84"/>
    <w:rsid w:val="0021073F"/>
    <w:rsid w:val="00210E60"/>
    <w:rsid w:val="002151BC"/>
    <w:rsid w:val="002205AF"/>
    <w:rsid w:val="002300BB"/>
    <w:rsid w:val="002332FB"/>
    <w:rsid w:val="002419D3"/>
    <w:rsid w:val="0024524C"/>
    <w:rsid w:val="00251C49"/>
    <w:rsid w:val="00261546"/>
    <w:rsid w:val="0026373D"/>
    <w:rsid w:val="00282AD0"/>
    <w:rsid w:val="0028333D"/>
    <w:rsid w:val="0029026E"/>
    <w:rsid w:val="00292E01"/>
    <w:rsid w:val="00293FF0"/>
    <w:rsid w:val="002A4EA1"/>
    <w:rsid w:val="002B2CFF"/>
    <w:rsid w:val="002B517E"/>
    <w:rsid w:val="002B6057"/>
    <w:rsid w:val="002B6134"/>
    <w:rsid w:val="002C1F09"/>
    <w:rsid w:val="002C3E3E"/>
    <w:rsid w:val="002C57CC"/>
    <w:rsid w:val="002E6892"/>
    <w:rsid w:val="002F3439"/>
    <w:rsid w:val="002F3A33"/>
    <w:rsid w:val="002F6A4F"/>
    <w:rsid w:val="00303121"/>
    <w:rsid w:val="0030388F"/>
    <w:rsid w:val="00311F60"/>
    <w:rsid w:val="00312DCC"/>
    <w:rsid w:val="00313DA5"/>
    <w:rsid w:val="00315670"/>
    <w:rsid w:val="00333AB0"/>
    <w:rsid w:val="00334F3C"/>
    <w:rsid w:val="00345BA0"/>
    <w:rsid w:val="00346911"/>
    <w:rsid w:val="00350EDE"/>
    <w:rsid w:val="00357167"/>
    <w:rsid w:val="00365B6D"/>
    <w:rsid w:val="00365D6B"/>
    <w:rsid w:val="00370DF3"/>
    <w:rsid w:val="00373027"/>
    <w:rsid w:val="00375B65"/>
    <w:rsid w:val="00376D05"/>
    <w:rsid w:val="00377BAB"/>
    <w:rsid w:val="003806A2"/>
    <w:rsid w:val="00383BE9"/>
    <w:rsid w:val="00385EB6"/>
    <w:rsid w:val="00391B35"/>
    <w:rsid w:val="00392816"/>
    <w:rsid w:val="00392E31"/>
    <w:rsid w:val="003A1B2E"/>
    <w:rsid w:val="003A75DB"/>
    <w:rsid w:val="003B086D"/>
    <w:rsid w:val="003B7C99"/>
    <w:rsid w:val="003C4798"/>
    <w:rsid w:val="003C4FBB"/>
    <w:rsid w:val="003D53EE"/>
    <w:rsid w:val="003D54C7"/>
    <w:rsid w:val="003D611F"/>
    <w:rsid w:val="003E0F54"/>
    <w:rsid w:val="003E29C6"/>
    <w:rsid w:val="003E3670"/>
    <w:rsid w:val="003E7CC6"/>
    <w:rsid w:val="003F5F54"/>
    <w:rsid w:val="003F6DE8"/>
    <w:rsid w:val="004018FB"/>
    <w:rsid w:val="00402A3E"/>
    <w:rsid w:val="00403D1D"/>
    <w:rsid w:val="00411784"/>
    <w:rsid w:val="0041706C"/>
    <w:rsid w:val="004351D3"/>
    <w:rsid w:val="004420A3"/>
    <w:rsid w:val="00455394"/>
    <w:rsid w:val="00455FD9"/>
    <w:rsid w:val="00465629"/>
    <w:rsid w:val="00466DFF"/>
    <w:rsid w:val="00470498"/>
    <w:rsid w:val="00484562"/>
    <w:rsid w:val="00485BBE"/>
    <w:rsid w:val="00485EE1"/>
    <w:rsid w:val="004B2DB1"/>
    <w:rsid w:val="004B35AE"/>
    <w:rsid w:val="004B7D1B"/>
    <w:rsid w:val="004C288B"/>
    <w:rsid w:val="004E3054"/>
    <w:rsid w:val="004E337D"/>
    <w:rsid w:val="005058CD"/>
    <w:rsid w:val="005156F4"/>
    <w:rsid w:val="00516ED8"/>
    <w:rsid w:val="0052453C"/>
    <w:rsid w:val="00527405"/>
    <w:rsid w:val="005331F6"/>
    <w:rsid w:val="005338A5"/>
    <w:rsid w:val="00540ABF"/>
    <w:rsid w:val="00550FB3"/>
    <w:rsid w:val="0055564B"/>
    <w:rsid w:val="00555F77"/>
    <w:rsid w:val="005573DB"/>
    <w:rsid w:val="005628C1"/>
    <w:rsid w:val="00563D14"/>
    <w:rsid w:val="005666B6"/>
    <w:rsid w:val="00573A8B"/>
    <w:rsid w:val="005749BC"/>
    <w:rsid w:val="005916B9"/>
    <w:rsid w:val="005918FB"/>
    <w:rsid w:val="00592774"/>
    <w:rsid w:val="00595B0E"/>
    <w:rsid w:val="005975FD"/>
    <w:rsid w:val="005A1183"/>
    <w:rsid w:val="005C1B98"/>
    <w:rsid w:val="005D3FC5"/>
    <w:rsid w:val="005D543E"/>
    <w:rsid w:val="005E05A1"/>
    <w:rsid w:val="005E0645"/>
    <w:rsid w:val="005E0751"/>
    <w:rsid w:val="005E5A37"/>
    <w:rsid w:val="005F1875"/>
    <w:rsid w:val="00602F86"/>
    <w:rsid w:val="00603E57"/>
    <w:rsid w:val="006117B1"/>
    <w:rsid w:val="006205BB"/>
    <w:rsid w:val="00622753"/>
    <w:rsid w:val="006245C3"/>
    <w:rsid w:val="00626129"/>
    <w:rsid w:val="0064338E"/>
    <w:rsid w:val="00655568"/>
    <w:rsid w:val="00656EC5"/>
    <w:rsid w:val="00663159"/>
    <w:rsid w:val="006637DD"/>
    <w:rsid w:val="00670DA8"/>
    <w:rsid w:val="00677F75"/>
    <w:rsid w:val="0068117D"/>
    <w:rsid w:val="00681EFD"/>
    <w:rsid w:val="006916B0"/>
    <w:rsid w:val="00696D2D"/>
    <w:rsid w:val="006B65D5"/>
    <w:rsid w:val="006B7157"/>
    <w:rsid w:val="006C7AA8"/>
    <w:rsid w:val="006D10A8"/>
    <w:rsid w:val="006D60EC"/>
    <w:rsid w:val="006E192D"/>
    <w:rsid w:val="006E49B3"/>
    <w:rsid w:val="006E708E"/>
    <w:rsid w:val="006F3212"/>
    <w:rsid w:val="006F7895"/>
    <w:rsid w:val="006F7C82"/>
    <w:rsid w:val="00701B6B"/>
    <w:rsid w:val="00704D6F"/>
    <w:rsid w:val="00711AE0"/>
    <w:rsid w:val="00721019"/>
    <w:rsid w:val="0072160D"/>
    <w:rsid w:val="007274E5"/>
    <w:rsid w:val="00731028"/>
    <w:rsid w:val="00732417"/>
    <w:rsid w:val="007343A4"/>
    <w:rsid w:val="0073795B"/>
    <w:rsid w:val="00741E99"/>
    <w:rsid w:val="00742500"/>
    <w:rsid w:val="00747BBC"/>
    <w:rsid w:val="007523F3"/>
    <w:rsid w:val="007531F0"/>
    <w:rsid w:val="007550B6"/>
    <w:rsid w:val="00756A39"/>
    <w:rsid w:val="007622DF"/>
    <w:rsid w:val="007652D0"/>
    <w:rsid w:val="0077470C"/>
    <w:rsid w:val="007750C7"/>
    <w:rsid w:val="007848DA"/>
    <w:rsid w:val="00785924"/>
    <w:rsid w:val="00785E2F"/>
    <w:rsid w:val="007942A8"/>
    <w:rsid w:val="00796A4F"/>
    <w:rsid w:val="007A2155"/>
    <w:rsid w:val="007A284D"/>
    <w:rsid w:val="007B53C3"/>
    <w:rsid w:val="007C3E49"/>
    <w:rsid w:val="007C46E9"/>
    <w:rsid w:val="007C57F8"/>
    <w:rsid w:val="007E110A"/>
    <w:rsid w:val="007E614C"/>
    <w:rsid w:val="007F1114"/>
    <w:rsid w:val="007F2752"/>
    <w:rsid w:val="00810116"/>
    <w:rsid w:val="00814C82"/>
    <w:rsid w:val="0081695A"/>
    <w:rsid w:val="008233C8"/>
    <w:rsid w:val="00824BF9"/>
    <w:rsid w:val="0083057D"/>
    <w:rsid w:val="00837184"/>
    <w:rsid w:val="008373E4"/>
    <w:rsid w:val="00840363"/>
    <w:rsid w:val="00852592"/>
    <w:rsid w:val="00854C7E"/>
    <w:rsid w:val="00862D7B"/>
    <w:rsid w:val="00865901"/>
    <w:rsid w:val="0087337D"/>
    <w:rsid w:val="00883B1B"/>
    <w:rsid w:val="00893D6D"/>
    <w:rsid w:val="00897178"/>
    <w:rsid w:val="008A41B5"/>
    <w:rsid w:val="008A740E"/>
    <w:rsid w:val="008B33BE"/>
    <w:rsid w:val="008C5F30"/>
    <w:rsid w:val="008F1C3E"/>
    <w:rsid w:val="008F3A89"/>
    <w:rsid w:val="0090071B"/>
    <w:rsid w:val="00902BBF"/>
    <w:rsid w:val="00903D41"/>
    <w:rsid w:val="0091562E"/>
    <w:rsid w:val="00915B20"/>
    <w:rsid w:val="00921E07"/>
    <w:rsid w:val="0092293D"/>
    <w:rsid w:val="00923E3F"/>
    <w:rsid w:val="00933F55"/>
    <w:rsid w:val="0093463D"/>
    <w:rsid w:val="00946E92"/>
    <w:rsid w:val="0094799C"/>
    <w:rsid w:val="00950308"/>
    <w:rsid w:val="0095384C"/>
    <w:rsid w:val="00973397"/>
    <w:rsid w:val="009745F6"/>
    <w:rsid w:val="0098632F"/>
    <w:rsid w:val="009B07D6"/>
    <w:rsid w:val="009B5A8E"/>
    <w:rsid w:val="009B6F4B"/>
    <w:rsid w:val="009C7685"/>
    <w:rsid w:val="009E37ED"/>
    <w:rsid w:val="009E6E7C"/>
    <w:rsid w:val="009E70F1"/>
    <w:rsid w:val="009F4F6C"/>
    <w:rsid w:val="00A04395"/>
    <w:rsid w:val="00A136B8"/>
    <w:rsid w:val="00A141B2"/>
    <w:rsid w:val="00A20B66"/>
    <w:rsid w:val="00A4008B"/>
    <w:rsid w:val="00A430CB"/>
    <w:rsid w:val="00A464A7"/>
    <w:rsid w:val="00A53E47"/>
    <w:rsid w:val="00A56997"/>
    <w:rsid w:val="00A6423B"/>
    <w:rsid w:val="00A86AE4"/>
    <w:rsid w:val="00A928FC"/>
    <w:rsid w:val="00AA7BAD"/>
    <w:rsid w:val="00AC37E4"/>
    <w:rsid w:val="00AD7DE3"/>
    <w:rsid w:val="00AE5A61"/>
    <w:rsid w:val="00AF7FD9"/>
    <w:rsid w:val="00B009C5"/>
    <w:rsid w:val="00B04CC3"/>
    <w:rsid w:val="00B179A2"/>
    <w:rsid w:val="00B20D7E"/>
    <w:rsid w:val="00B223A2"/>
    <w:rsid w:val="00B44B00"/>
    <w:rsid w:val="00B46FFA"/>
    <w:rsid w:val="00B475C8"/>
    <w:rsid w:val="00B5637E"/>
    <w:rsid w:val="00B568DE"/>
    <w:rsid w:val="00B71C0D"/>
    <w:rsid w:val="00B72C85"/>
    <w:rsid w:val="00B83A80"/>
    <w:rsid w:val="00B85F0A"/>
    <w:rsid w:val="00B877C2"/>
    <w:rsid w:val="00B92C2A"/>
    <w:rsid w:val="00B93F64"/>
    <w:rsid w:val="00BA1B03"/>
    <w:rsid w:val="00BA4DBF"/>
    <w:rsid w:val="00BB12FA"/>
    <w:rsid w:val="00BB4AB3"/>
    <w:rsid w:val="00BC595D"/>
    <w:rsid w:val="00BC7F7C"/>
    <w:rsid w:val="00BD5CEE"/>
    <w:rsid w:val="00BE1ECA"/>
    <w:rsid w:val="00BE7E41"/>
    <w:rsid w:val="00BE7E91"/>
    <w:rsid w:val="00BE7F1B"/>
    <w:rsid w:val="00BF4035"/>
    <w:rsid w:val="00C066BF"/>
    <w:rsid w:val="00C06B77"/>
    <w:rsid w:val="00C06C98"/>
    <w:rsid w:val="00C07CE3"/>
    <w:rsid w:val="00C11BEB"/>
    <w:rsid w:val="00C16012"/>
    <w:rsid w:val="00C234B3"/>
    <w:rsid w:val="00C26687"/>
    <w:rsid w:val="00C33503"/>
    <w:rsid w:val="00C34FBE"/>
    <w:rsid w:val="00C36451"/>
    <w:rsid w:val="00C371E4"/>
    <w:rsid w:val="00C43712"/>
    <w:rsid w:val="00C4380F"/>
    <w:rsid w:val="00C44226"/>
    <w:rsid w:val="00C44C5E"/>
    <w:rsid w:val="00C45AF7"/>
    <w:rsid w:val="00C45EED"/>
    <w:rsid w:val="00C46062"/>
    <w:rsid w:val="00C5228E"/>
    <w:rsid w:val="00C544C8"/>
    <w:rsid w:val="00C57040"/>
    <w:rsid w:val="00C730D0"/>
    <w:rsid w:val="00C74DFD"/>
    <w:rsid w:val="00C75F51"/>
    <w:rsid w:val="00C77F15"/>
    <w:rsid w:val="00C834ED"/>
    <w:rsid w:val="00C84BC6"/>
    <w:rsid w:val="00C865CC"/>
    <w:rsid w:val="00C87006"/>
    <w:rsid w:val="00C93496"/>
    <w:rsid w:val="00C9560D"/>
    <w:rsid w:val="00CA07F3"/>
    <w:rsid w:val="00CB209A"/>
    <w:rsid w:val="00CB4776"/>
    <w:rsid w:val="00CB7A4E"/>
    <w:rsid w:val="00CC322A"/>
    <w:rsid w:val="00CD5157"/>
    <w:rsid w:val="00CE0CCF"/>
    <w:rsid w:val="00CE5331"/>
    <w:rsid w:val="00CE6BDA"/>
    <w:rsid w:val="00CF0937"/>
    <w:rsid w:val="00CF4354"/>
    <w:rsid w:val="00CF6175"/>
    <w:rsid w:val="00CF7976"/>
    <w:rsid w:val="00D00C16"/>
    <w:rsid w:val="00D0774A"/>
    <w:rsid w:val="00D23B2A"/>
    <w:rsid w:val="00D30896"/>
    <w:rsid w:val="00D40071"/>
    <w:rsid w:val="00D44064"/>
    <w:rsid w:val="00D66406"/>
    <w:rsid w:val="00D66BD4"/>
    <w:rsid w:val="00D728AE"/>
    <w:rsid w:val="00D7469B"/>
    <w:rsid w:val="00D75B76"/>
    <w:rsid w:val="00D8457B"/>
    <w:rsid w:val="00D90C5C"/>
    <w:rsid w:val="00D91F79"/>
    <w:rsid w:val="00D93E91"/>
    <w:rsid w:val="00D94E8D"/>
    <w:rsid w:val="00DA2663"/>
    <w:rsid w:val="00DA7A8C"/>
    <w:rsid w:val="00DC6422"/>
    <w:rsid w:val="00DE36B1"/>
    <w:rsid w:val="00DF195E"/>
    <w:rsid w:val="00DF4710"/>
    <w:rsid w:val="00E02CDA"/>
    <w:rsid w:val="00E1435D"/>
    <w:rsid w:val="00E2478A"/>
    <w:rsid w:val="00E346B2"/>
    <w:rsid w:val="00E355F8"/>
    <w:rsid w:val="00E453C6"/>
    <w:rsid w:val="00E45772"/>
    <w:rsid w:val="00E46B07"/>
    <w:rsid w:val="00E52C1C"/>
    <w:rsid w:val="00E56812"/>
    <w:rsid w:val="00E61B11"/>
    <w:rsid w:val="00E61EB4"/>
    <w:rsid w:val="00E64604"/>
    <w:rsid w:val="00E67B28"/>
    <w:rsid w:val="00E727E9"/>
    <w:rsid w:val="00E82814"/>
    <w:rsid w:val="00E855A7"/>
    <w:rsid w:val="00E95929"/>
    <w:rsid w:val="00EA205C"/>
    <w:rsid w:val="00EA598B"/>
    <w:rsid w:val="00EC314B"/>
    <w:rsid w:val="00ED3506"/>
    <w:rsid w:val="00EE5CB2"/>
    <w:rsid w:val="00EF3EEB"/>
    <w:rsid w:val="00EF4351"/>
    <w:rsid w:val="00EF5859"/>
    <w:rsid w:val="00F03827"/>
    <w:rsid w:val="00F13A45"/>
    <w:rsid w:val="00F15B3B"/>
    <w:rsid w:val="00F1750A"/>
    <w:rsid w:val="00F1790C"/>
    <w:rsid w:val="00F23083"/>
    <w:rsid w:val="00F3071A"/>
    <w:rsid w:val="00F32667"/>
    <w:rsid w:val="00F632B7"/>
    <w:rsid w:val="00F665B5"/>
    <w:rsid w:val="00F66C78"/>
    <w:rsid w:val="00F72C19"/>
    <w:rsid w:val="00F80558"/>
    <w:rsid w:val="00F82CE1"/>
    <w:rsid w:val="00F86A4A"/>
    <w:rsid w:val="00F90363"/>
    <w:rsid w:val="00FA7E95"/>
    <w:rsid w:val="00FC16CB"/>
    <w:rsid w:val="00FC7E34"/>
    <w:rsid w:val="00FD3500"/>
    <w:rsid w:val="00FE4606"/>
    <w:rsid w:val="00FE5FEE"/>
    <w:rsid w:val="00FF39C4"/>
    <w:rsid w:val="00FF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0"/>
    <w:qFormat/>
    <w:pPr>
      <w:keepNext/>
      <w:keepLines/>
      <w:numPr>
        <w:numId w:val="3"/>
      </w:numPr>
      <w:spacing w:line="360" w:lineRule="auto"/>
      <w:outlineLvl w:val="0"/>
    </w:pPr>
    <w:rPr>
      <w:b/>
      <w:kern w:val="44"/>
      <w:sz w:val="28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4"/>
      </w:numPr>
      <w:spacing w:line="360" w:lineRule="auto"/>
      <w:outlineLvl w:val="1"/>
    </w:pPr>
    <w:rPr>
      <w:b/>
      <w:sz w:val="24"/>
    </w:rPr>
  </w:style>
  <w:style w:type="paragraph" w:styleId="3">
    <w:name w:val="heading 3"/>
    <w:basedOn w:val="a"/>
    <w:next w:val="a0"/>
    <w:qFormat/>
    <w:pPr>
      <w:keepNext/>
      <w:keepLines/>
      <w:numPr>
        <w:ilvl w:val="2"/>
        <w:numId w:val="5"/>
      </w:numPr>
      <w:outlineLvl w:val="2"/>
    </w:pPr>
    <w:rPr>
      <w:b/>
    </w:rPr>
  </w:style>
  <w:style w:type="paragraph" w:styleId="4">
    <w:name w:val="heading 4"/>
    <w:basedOn w:val="a"/>
    <w:next w:val="a0"/>
    <w:qFormat/>
    <w:pPr>
      <w:keepNext/>
      <w:keepLines/>
      <w:numPr>
        <w:ilvl w:val="3"/>
        <w:numId w:val="6"/>
      </w:numPr>
      <w:spacing w:line="360" w:lineRule="auto"/>
      <w:outlineLvl w:val="3"/>
    </w:pPr>
    <w:rPr>
      <w:b/>
    </w:rPr>
  </w:style>
  <w:style w:type="paragraph" w:styleId="5">
    <w:name w:val="heading 5"/>
    <w:basedOn w:val="a"/>
    <w:next w:val="a0"/>
    <w:qFormat/>
    <w:pPr>
      <w:keepNext/>
      <w:keepLines/>
      <w:numPr>
        <w:ilvl w:val="4"/>
        <w:numId w:val="7"/>
      </w:numPr>
      <w:spacing w:line="360" w:lineRule="auto"/>
      <w:outlineLvl w:val="4"/>
    </w:pPr>
    <w:rPr>
      <w:b/>
    </w:rPr>
  </w:style>
  <w:style w:type="paragraph" w:styleId="6">
    <w:name w:val="heading 6"/>
    <w:basedOn w:val="a"/>
    <w:next w:val="a"/>
    <w:qFormat/>
    <w:pPr>
      <w:widowControl/>
      <w:numPr>
        <w:ilvl w:val="5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noProof/>
      <w:kern w:val="0"/>
      <w:sz w:val="22"/>
    </w:rPr>
  </w:style>
  <w:style w:type="paragraph" w:styleId="7">
    <w:name w:val="heading 7"/>
    <w:basedOn w:val="a"/>
    <w:next w:val="a"/>
    <w:qFormat/>
    <w:pPr>
      <w:widowControl/>
      <w:numPr>
        <w:ilvl w:val="6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noProof/>
      <w:kern w:val="0"/>
      <w:sz w:val="24"/>
    </w:rPr>
  </w:style>
  <w:style w:type="paragraph" w:styleId="8">
    <w:name w:val="heading 8"/>
    <w:basedOn w:val="a"/>
    <w:next w:val="a"/>
    <w:qFormat/>
    <w:pPr>
      <w:widowControl/>
      <w:numPr>
        <w:ilvl w:val="7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noProof/>
      <w:kern w:val="0"/>
      <w:sz w:val="24"/>
    </w:rPr>
  </w:style>
  <w:style w:type="paragraph" w:styleId="9">
    <w:name w:val="heading 9"/>
    <w:basedOn w:val="a"/>
    <w:next w:val="a"/>
    <w:qFormat/>
    <w:pPr>
      <w:widowControl/>
      <w:numPr>
        <w:ilvl w:val="8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noProof/>
      <w:kern w:val="0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="420"/>
    </w:p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7">
    <w:name w:val="page number"/>
    <w:basedOn w:val="a1"/>
  </w:style>
  <w:style w:type="paragraph" w:customStyle="1" w:styleId="a8">
    <w:name w:val="目录"/>
    <w:basedOn w:val="a"/>
    <w:next w:val="a"/>
    <w:pPr>
      <w:jc w:val="center"/>
    </w:pPr>
    <w:rPr>
      <w:b/>
      <w:sz w:val="24"/>
    </w:rPr>
  </w:style>
  <w:style w:type="paragraph" w:customStyle="1" w:styleId="a9">
    <w:name w:val="主标题"/>
    <w:basedOn w:val="a"/>
    <w:next w:val="a"/>
    <w:pPr>
      <w:spacing w:line="360" w:lineRule="auto"/>
    </w:pPr>
    <w:rPr>
      <w:b/>
      <w:sz w:val="30"/>
    </w:r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caps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  <w:sz w:val="20"/>
    </w:rPr>
  </w:style>
  <w:style w:type="paragraph" w:styleId="30">
    <w:name w:val="toc 3"/>
    <w:basedOn w:val="a"/>
    <w:next w:val="a"/>
    <w:autoRedefine/>
    <w:uiPriority w:val="39"/>
    <w:pPr>
      <w:ind w:firstLineChars="210" w:firstLine="420"/>
      <w:jc w:val="left"/>
    </w:pPr>
    <w:rPr>
      <w:iCs/>
      <w:sz w:val="20"/>
    </w:rPr>
  </w:style>
  <w:style w:type="paragraph" w:styleId="40">
    <w:name w:val="toc 4"/>
    <w:basedOn w:val="a"/>
    <w:next w:val="a"/>
    <w:autoRedefine/>
    <w:uiPriority w:val="39"/>
    <w:pPr>
      <w:ind w:left="630"/>
      <w:jc w:val="left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</w:rPr>
  </w:style>
  <w:style w:type="paragraph" w:styleId="aa">
    <w:name w:val="Body Text Indent"/>
    <w:basedOn w:val="a"/>
    <w:pPr>
      <w:ind w:firstLine="420"/>
    </w:pPr>
  </w:style>
  <w:style w:type="character" w:styleId="ab">
    <w:name w:val="Hyperlink"/>
    <w:uiPriority w:val="99"/>
    <w:rPr>
      <w:color w:val="0000FF"/>
      <w:u w:val="single"/>
    </w:rPr>
  </w:style>
  <w:style w:type="paragraph" w:styleId="ac">
    <w:name w:val="Body Text"/>
    <w:basedOn w:val="a"/>
    <w:rPr>
      <w:color w:val="0000FF"/>
    </w:rPr>
  </w:style>
  <w:style w:type="paragraph" w:styleId="21">
    <w:name w:val="Body Text Indent 2"/>
    <w:basedOn w:val="a"/>
    <w:pPr>
      <w:ind w:firstLine="425"/>
    </w:pPr>
    <w:rPr>
      <w:rFonts w:ascii="宋体"/>
      <w:color w:val="0000FF"/>
    </w:rPr>
  </w:style>
  <w:style w:type="paragraph" w:styleId="ad">
    <w:name w:val="Date"/>
    <w:basedOn w:val="a"/>
    <w:next w:val="a"/>
    <w:rPr>
      <w:rFonts w:ascii="楷体_GB2312" w:eastAsia="楷体_GB2312"/>
    </w:rPr>
  </w:style>
  <w:style w:type="paragraph" w:styleId="ae">
    <w:name w:val="Body Text First Indent"/>
    <w:basedOn w:val="a"/>
    <w:pPr>
      <w:autoSpaceDE w:val="0"/>
      <w:autoSpaceDN w:val="0"/>
      <w:adjustRightInd w:val="0"/>
      <w:spacing w:line="360" w:lineRule="auto"/>
      <w:ind w:firstLine="425"/>
    </w:pPr>
    <w:rPr>
      <w:kern w:val="0"/>
      <w:szCs w:val="21"/>
    </w:rPr>
  </w:style>
  <w:style w:type="paragraph" w:styleId="22">
    <w:name w:val="Body Text 2"/>
    <w:basedOn w:val="31"/>
    <w:pPr>
      <w:spacing w:after="0"/>
      <w:jc w:val="center"/>
    </w:pPr>
    <w:rPr>
      <w:b/>
      <w:sz w:val="32"/>
    </w:r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">
    <w:name w:val="Balloon Text"/>
    <w:basedOn w:val="a"/>
    <w:semiHidden/>
    <w:rsid w:val="007F2752"/>
    <w:rPr>
      <w:sz w:val="18"/>
      <w:szCs w:val="18"/>
    </w:rPr>
  </w:style>
  <w:style w:type="paragraph" w:customStyle="1" w:styleId="af0">
    <w:name w:val="封面表格文本"/>
    <w:basedOn w:val="a"/>
    <w:rsid w:val="007F2752"/>
    <w:pPr>
      <w:autoSpaceDE w:val="0"/>
      <w:autoSpaceDN w:val="0"/>
      <w:adjustRightInd w:val="0"/>
      <w:jc w:val="center"/>
    </w:pPr>
    <w:rPr>
      <w:b/>
      <w:kern w:val="0"/>
      <w:sz w:val="24"/>
    </w:rPr>
  </w:style>
  <w:style w:type="table" w:styleId="af1">
    <w:name w:val="Table Grid"/>
    <w:basedOn w:val="a2"/>
    <w:rsid w:val="0018740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uiPriority w:val="22"/>
    <w:qFormat/>
    <w:rsid w:val="00B5637E"/>
    <w:rPr>
      <w:b/>
      <w:bCs/>
    </w:rPr>
  </w:style>
  <w:style w:type="paragraph" w:styleId="af3">
    <w:name w:val="Normal (Web)"/>
    <w:basedOn w:val="a"/>
    <w:uiPriority w:val="99"/>
    <w:rsid w:val="0045539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f4">
    <w:name w:val="Title"/>
    <w:basedOn w:val="a"/>
    <w:next w:val="a"/>
    <w:link w:val="Char"/>
    <w:qFormat/>
    <w:rsid w:val="00F3266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f4"/>
    <w:rsid w:val="00F32667"/>
    <w:rPr>
      <w:rFonts w:ascii="Cambria" w:hAnsi="Cambria" w:cs="Times New Roman"/>
      <w:b/>
      <w:bCs/>
      <w:kern w:val="2"/>
      <w:sz w:val="32"/>
      <w:szCs w:val="32"/>
    </w:rPr>
  </w:style>
  <w:style w:type="character" w:styleId="af5">
    <w:name w:val="Emphasis"/>
    <w:uiPriority w:val="20"/>
    <w:qFormat/>
    <w:rsid w:val="005C1B98"/>
    <w:rPr>
      <w:i/>
      <w:iCs/>
    </w:rPr>
  </w:style>
  <w:style w:type="character" w:customStyle="1" w:styleId="apple-converted-space">
    <w:name w:val="apple-converted-space"/>
    <w:rsid w:val="005C1B98"/>
  </w:style>
  <w:style w:type="character" w:styleId="HTML">
    <w:name w:val="HTML Code"/>
    <w:uiPriority w:val="99"/>
    <w:unhideWhenUsed/>
    <w:rsid w:val="00BB12FA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rsid w:val="008F1C3E"/>
  </w:style>
  <w:style w:type="character" w:customStyle="1" w:styleId="string">
    <w:name w:val="string"/>
    <w:rsid w:val="008F1C3E"/>
  </w:style>
  <w:style w:type="character" w:customStyle="1" w:styleId="comment">
    <w:name w:val="comment"/>
    <w:rsid w:val="008F1C3E"/>
  </w:style>
  <w:style w:type="character" w:customStyle="1" w:styleId="tag">
    <w:name w:val="tag"/>
    <w:rsid w:val="008F1C3E"/>
  </w:style>
  <w:style w:type="character" w:customStyle="1" w:styleId="tag-name">
    <w:name w:val="tag-name"/>
    <w:rsid w:val="008F1C3E"/>
  </w:style>
  <w:style w:type="character" w:customStyle="1" w:styleId="attribute">
    <w:name w:val="attribute"/>
    <w:rsid w:val="008F1C3E"/>
  </w:style>
  <w:style w:type="character" w:customStyle="1" w:styleId="attribute-value">
    <w:name w:val="attribute-value"/>
    <w:rsid w:val="008F1C3E"/>
  </w:style>
  <w:style w:type="paragraph" w:styleId="af6">
    <w:name w:val="List Paragraph"/>
    <w:basedOn w:val="a"/>
    <w:uiPriority w:val="34"/>
    <w:qFormat/>
    <w:rsid w:val="001F3683"/>
    <w:pPr>
      <w:ind w:firstLineChars="200" w:firstLine="42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0"/>
    <w:qFormat/>
    <w:pPr>
      <w:keepNext/>
      <w:keepLines/>
      <w:numPr>
        <w:numId w:val="3"/>
      </w:numPr>
      <w:spacing w:line="360" w:lineRule="auto"/>
      <w:outlineLvl w:val="0"/>
    </w:pPr>
    <w:rPr>
      <w:b/>
      <w:kern w:val="44"/>
      <w:sz w:val="28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4"/>
      </w:numPr>
      <w:spacing w:line="360" w:lineRule="auto"/>
      <w:outlineLvl w:val="1"/>
    </w:pPr>
    <w:rPr>
      <w:b/>
      <w:sz w:val="24"/>
    </w:rPr>
  </w:style>
  <w:style w:type="paragraph" w:styleId="3">
    <w:name w:val="heading 3"/>
    <w:basedOn w:val="a"/>
    <w:next w:val="a0"/>
    <w:qFormat/>
    <w:pPr>
      <w:keepNext/>
      <w:keepLines/>
      <w:numPr>
        <w:ilvl w:val="2"/>
        <w:numId w:val="5"/>
      </w:numPr>
      <w:outlineLvl w:val="2"/>
    </w:pPr>
    <w:rPr>
      <w:b/>
    </w:rPr>
  </w:style>
  <w:style w:type="paragraph" w:styleId="4">
    <w:name w:val="heading 4"/>
    <w:basedOn w:val="a"/>
    <w:next w:val="a0"/>
    <w:qFormat/>
    <w:pPr>
      <w:keepNext/>
      <w:keepLines/>
      <w:numPr>
        <w:ilvl w:val="3"/>
        <w:numId w:val="6"/>
      </w:numPr>
      <w:spacing w:line="360" w:lineRule="auto"/>
      <w:outlineLvl w:val="3"/>
    </w:pPr>
    <w:rPr>
      <w:b/>
    </w:rPr>
  </w:style>
  <w:style w:type="paragraph" w:styleId="5">
    <w:name w:val="heading 5"/>
    <w:basedOn w:val="a"/>
    <w:next w:val="a0"/>
    <w:qFormat/>
    <w:pPr>
      <w:keepNext/>
      <w:keepLines/>
      <w:numPr>
        <w:ilvl w:val="4"/>
        <w:numId w:val="7"/>
      </w:numPr>
      <w:spacing w:line="360" w:lineRule="auto"/>
      <w:outlineLvl w:val="4"/>
    </w:pPr>
    <w:rPr>
      <w:b/>
    </w:rPr>
  </w:style>
  <w:style w:type="paragraph" w:styleId="6">
    <w:name w:val="heading 6"/>
    <w:basedOn w:val="a"/>
    <w:next w:val="a"/>
    <w:qFormat/>
    <w:pPr>
      <w:widowControl/>
      <w:numPr>
        <w:ilvl w:val="5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noProof/>
      <w:kern w:val="0"/>
      <w:sz w:val="22"/>
    </w:rPr>
  </w:style>
  <w:style w:type="paragraph" w:styleId="7">
    <w:name w:val="heading 7"/>
    <w:basedOn w:val="a"/>
    <w:next w:val="a"/>
    <w:qFormat/>
    <w:pPr>
      <w:widowControl/>
      <w:numPr>
        <w:ilvl w:val="6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noProof/>
      <w:kern w:val="0"/>
      <w:sz w:val="24"/>
    </w:rPr>
  </w:style>
  <w:style w:type="paragraph" w:styleId="8">
    <w:name w:val="heading 8"/>
    <w:basedOn w:val="a"/>
    <w:next w:val="a"/>
    <w:qFormat/>
    <w:pPr>
      <w:widowControl/>
      <w:numPr>
        <w:ilvl w:val="7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noProof/>
      <w:kern w:val="0"/>
      <w:sz w:val="24"/>
    </w:rPr>
  </w:style>
  <w:style w:type="paragraph" w:styleId="9">
    <w:name w:val="heading 9"/>
    <w:basedOn w:val="a"/>
    <w:next w:val="a"/>
    <w:qFormat/>
    <w:pPr>
      <w:widowControl/>
      <w:numPr>
        <w:ilvl w:val="8"/>
        <w:numId w:val="9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noProof/>
      <w:kern w:val="0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="420"/>
    </w:p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7">
    <w:name w:val="page number"/>
    <w:basedOn w:val="a1"/>
  </w:style>
  <w:style w:type="paragraph" w:customStyle="1" w:styleId="a8">
    <w:name w:val="目录"/>
    <w:basedOn w:val="a"/>
    <w:next w:val="a"/>
    <w:pPr>
      <w:jc w:val="center"/>
    </w:pPr>
    <w:rPr>
      <w:b/>
      <w:sz w:val="24"/>
    </w:rPr>
  </w:style>
  <w:style w:type="paragraph" w:customStyle="1" w:styleId="a9">
    <w:name w:val="主标题"/>
    <w:basedOn w:val="a"/>
    <w:next w:val="a"/>
    <w:pPr>
      <w:spacing w:line="360" w:lineRule="auto"/>
    </w:pPr>
    <w:rPr>
      <w:b/>
      <w:sz w:val="30"/>
    </w:r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caps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  <w:sz w:val="20"/>
    </w:rPr>
  </w:style>
  <w:style w:type="paragraph" w:styleId="30">
    <w:name w:val="toc 3"/>
    <w:basedOn w:val="a"/>
    <w:next w:val="a"/>
    <w:autoRedefine/>
    <w:uiPriority w:val="39"/>
    <w:pPr>
      <w:ind w:firstLineChars="210" w:firstLine="420"/>
      <w:jc w:val="left"/>
    </w:pPr>
    <w:rPr>
      <w:iCs/>
      <w:sz w:val="20"/>
    </w:rPr>
  </w:style>
  <w:style w:type="paragraph" w:styleId="40">
    <w:name w:val="toc 4"/>
    <w:basedOn w:val="a"/>
    <w:next w:val="a"/>
    <w:autoRedefine/>
    <w:uiPriority w:val="39"/>
    <w:pPr>
      <w:ind w:left="630"/>
      <w:jc w:val="left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</w:rPr>
  </w:style>
  <w:style w:type="paragraph" w:styleId="aa">
    <w:name w:val="Body Text Indent"/>
    <w:basedOn w:val="a"/>
    <w:pPr>
      <w:ind w:firstLine="420"/>
    </w:pPr>
  </w:style>
  <w:style w:type="character" w:styleId="ab">
    <w:name w:val="Hyperlink"/>
    <w:uiPriority w:val="99"/>
    <w:rPr>
      <w:color w:val="0000FF"/>
      <w:u w:val="single"/>
    </w:rPr>
  </w:style>
  <w:style w:type="paragraph" w:styleId="ac">
    <w:name w:val="Body Text"/>
    <w:basedOn w:val="a"/>
    <w:rPr>
      <w:color w:val="0000FF"/>
    </w:rPr>
  </w:style>
  <w:style w:type="paragraph" w:styleId="21">
    <w:name w:val="Body Text Indent 2"/>
    <w:basedOn w:val="a"/>
    <w:pPr>
      <w:ind w:firstLine="425"/>
    </w:pPr>
    <w:rPr>
      <w:rFonts w:ascii="宋体"/>
      <w:color w:val="0000FF"/>
    </w:rPr>
  </w:style>
  <w:style w:type="paragraph" w:styleId="ad">
    <w:name w:val="Date"/>
    <w:basedOn w:val="a"/>
    <w:next w:val="a"/>
    <w:rPr>
      <w:rFonts w:ascii="楷体_GB2312" w:eastAsia="楷体_GB2312"/>
    </w:rPr>
  </w:style>
  <w:style w:type="paragraph" w:styleId="ae">
    <w:name w:val="Body Text First Indent"/>
    <w:basedOn w:val="a"/>
    <w:pPr>
      <w:autoSpaceDE w:val="0"/>
      <w:autoSpaceDN w:val="0"/>
      <w:adjustRightInd w:val="0"/>
      <w:spacing w:line="360" w:lineRule="auto"/>
      <w:ind w:firstLine="425"/>
    </w:pPr>
    <w:rPr>
      <w:kern w:val="0"/>
      <w:szCs w:val="21"/>
    </w:rPr>
  </w:style>
  <w:style w:type="paragraph" w:styleId="22">
    <w:name w:val="Body Text 2"/>
    <w:basedOn w:val="31"/>
    <w:pPr>
      <w:spacing w:after="0"/>
      <w:jc w:val="center"/>
    </w:pPr>
    <w:rPr>
      <w:b/>
      <w:sz w:val="32"/>
    </w:r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">
    <w:name w:val="Balloon Text"/>
    <w:basedOn w:val="a"/>
    <w:semiHidden/>
    <w:rsid w:val="007F2752"/>
    <w:rPr>
      <w:sz w:val="18"/>
      <w:szCs w:val="18"/>
    </w:rPr>
  </w:style>
  <w:style w:type="paragraph" w:customStyle="1" w:styleId="af0">
    <w:name w:val="封面表格文本"/>
    <w:basedOn w:val="a"/>
    <w:rsid w:val="007F2752"/>
    <w:pPr>
      <w:autoSpaceDE w:val="0"/>
      <w:autoSpaceDN w:val="0"/>
      <w:adjustRightInd w:val="0"/>
      <w:jc w:val="center"/>
    </w:pPr>
    <w:rPr>
      <w:b/>
      <w:kern w:val="0"/>
      <w:sz w:val="24"/>
    </w:rPr>
  </w:style>
  <w:style w:type="table" w:styleId="af1">
    <w:name w:val="Table Grid"/>
    <w:basedOn w:val="a2"/>
    <w:rsid w:val="0018740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uiPriority w:val="22"/>
    <w:qFormat/>
    <w:rsid w:val="00B5637E"/>
    <w:rPr>
      <w:b/>
      <w:bCs/>
    </w:rPr>
  </w:style>
  <w:style w:type="paragraph" w:styleId="af3">
    <w:name w:val="Normal (Web)"/>
    <w:basedOn w:val="a"/>
    <w:uiPriority w:val="99"/>
    <w:rsid w:val="0045539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f4">
    <w:name w:val="Title"/>
    <w:basedOn w:val="a"/>
    <w:next w:val="a"/>
    <w:link w:val="Char"/>
    <w:qFormat/>
    <w:rsid w:val="00F3266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f4"/>
    <w:rsid w:val="00F32667"/>
    <w:rPr>
      <w:rFonts w:ascii="Cambria" w:hAnsi="Cambria" w:cs="Times New Roman"/>
      <w:b/>
      <w:bCs/>
      <w:kern w:val="2"/>
      <w:sz w:val="32"/>
      <w:szCs w:val="32"/>
    </w:rPr>
  </w:style>
  <w:style w:type="character" w:styleId="af5">
    <w:name w:val="Emphasis"/>
    <w:uiPriority w:val="20"/>
    <w:qFormat/>
    <w:rsid w:val="005C1B98"/>
    <w:rPr>
      <w:i/>
      <w:iCs/>
    </w:rPr>
  </w:style>
  <w:style w:type="character" w:customStyle="1" w:styleId="apple-converted-space">
    <w:name w:val="apple-converted-space"/>
    <w:rsid w:val="005C1B98"/>
  </w:style>
  <w:style w:type="character" w:styleId="HTML">
    <w:name w:val="HTML Code"/>
    <w:uiPriority w:val="99"/>
    <w:unhideWhenUsed/>
    <w:rsid w:val="00BB12FA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rsid w:val="008F1C3E"/>
  </w:style>
  <w:style w:type="character" w:customStyle="1" w:styleId="string">
    <w:name w:val="string"/>
    <w:rsid w:val="008F1C3E"/>
  </w:style>
  <w:style w:type="character" w:customStyle="1" w:styleId="comment">
    <w:name w:val="comment"/>
    <w:rsid w:val="008F1C3E"/>
  </w:style>
  <w:style w:type="character" w:customStyle="1" w:styleId="tag">
    <w:name w:val="tag"/>
    <w:rsid w:val="008F1C3E"/>
  </w:style>
  <w:style w:type="character" w:customStyle="1" w:styleId="tag-name">
    <w:name w:val="tag-name"/>
    <w:rsid w:val="008F1C3E"/>
  </w:style>
  <w:style w:type="character" w:customStyle="1" w:styleId="attribute">
    <w:name w:val="attribute"/>
    <w:rsid w:val="008F1C3E"/>
  </w:style>
  <w:style w:type="character" w:customStyle="1" w:styleId="attribute-value">
    <w:name w:val="attribute-value"/>
    <w:rsid w:val="008F1C3E"/>
  </w:style>
  <w:style w:type="paragraph" w:styleId="af6">
    <w:name w:val="List Paragraph"/>
    <w:basedOn w:val="a"/>
    <w:uiPriority w:val="34"/>
    <w:qFormat/>
    <w:rsid w:val="001F3683"/>
    <w:pPr>
      <w:ind w:firstLineChars="200" w:firstLine="42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491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3017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87347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32452;\yangqi\&#38468;&#20214;54&#24635;&#20307;&#26041;&#26696;V3.0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AEBEF-5878-4C7E-9737-255F814DD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附件54总体方案V3.0.dot</Template>
  <TotalTime>103</TotalTime>
  <Pages>7</Pages>
  <Words>198</Words>
  <Characters>1129</Characters>
  <Application>Microsoft Office Word</Application>
  <DocSecurity>0</DocSecurity>
  <Lines>9</Lines>
  <Paragraphs>2</Paragraphs>
  <ScaleCrop>false</ScaleCrop>
  <Company>fudan</Company>
  <LinksUpToDate>false</LinksUpToDate>
  <CharactersWithSpaces>1325</CharactersWithSpaces>
  <SharedDoc>false</SharedDoc>
  <HLinks>
    <vt:vector size="18" baseType="variant">
      <vt:variant>
        <vt:i4>4784220</vt:i4>
      </vt:variant>
      <vt:variant>
        <vt:i4>24</vt:i4>
      </vt:variant>
      <vt:variant>
        <vt:i4>0</vt:i4>
      </vt:variant>
      <vt:variant>
        <vt:i4>5</vt:i4>
      </vt:variant>
      <vt:variant>
        <vt:lpwstr>javascript:void()</vt:lpwstr>
      </vt:variant>
      <vt:variant>
        <vt:lpwstr/>
      </vt:variant>
      <vt:variant>
        <vt:i4>4784220</vt:i4>
      </vt:variant>
      <vt:variant>
        <vt:i4>18</vt:i4>
      </vt:variant>
      <vt:variant>
        <vt:i4>0</vt:i4>
      </vt:variant>
      <vt:variant>
        <vt:i4>5</vt:i4>
      </vt:variant>
      <vt:variant>
        <vt:lpwstr>javascript:void()</vt:lpwstr>
      </vt:variant>
      <vt:variant>
        <vt:lpwstr/>
      </vt:variant>
      <vt:variant>
        <vt:i4>4784220</vt:i4>
      </vt:variant>
      <vt:variant>
        <vt:i4>12</vt:i4>
      </vt:variant>
      <vt:variant>
        <vt:i4>0</vt:i4>
      </vt:variant>
      <vt:variant>
        <vt:i4>5</vt:i4>
      </vt:variant>
      <vt:variant>
        <vt:lpwstr>javascript:void()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明想电子360plc</dc:title>
  <dc:creator>USER</dc:creator>
  <cp:lastModifiedBy>JustinChen</cp:lastModifiedBy>
  <cp:revision>89</cp:revision>
  <cp:lastPrinted>2001-12-14T08:13:00Z</cp:lastPrinted>
  <dcterms:created xsi:type="dcterms:W3CDTF">2012-02-11T01:25:00Z</dcterms:created>
  <dcterms:modified xsi:type="dcterms:W3CDTF">2012-03-20T06:13:00Z</dcterms:modified>
</cp:coreProperties>
</file>